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6C17" w14:textId="77777777" w:rsidR="00510C29" w:rsidRDefault="000C4596" w:rsidP="00341B9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97B062" wp14:editId="2D568654">
                <wp:simplePos x="0" y="0"/>
                <wp:positionH relativeFrom="column">
                  <wp:posOffset>-109220</wp:posOffset>
                </wp:positionH>
                <wp:positionV relativeFrom="margin">
                  <wp:posOffset>-367665</wp:posOffset>
                </wp:positionV>
                <wp:extent cx="5579110" cy="579600"/>
                <wp:effectExtent l="0" t="0" r="0" b="0"/>
                <wp:wrapNone/>
                <wp:docPr id="184293540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110" cy="57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D2BB" w14:textId="77777777" w:rsidR="000C4596" w:rsidRPr="000C4596" w:rsidRDefault="000C4596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0C4596">
                              <w:rPr>
                                <w:rFonts w:asciiTheme="majorHAnsi" w:hAnsiTheme="majorHAnsi" w:cstheme="majorHAnsi"/>
                                <w:color w:val="2B2B2B"/>
                                <w:sz w:val="21"/>
                                <w:szCs w:val="21"/>
                                <w:shd w:val="clear" w:color="auto" w:fill="FFFFFF"/>
                              </w:rPr>
                              <w:t>Střední průmyslová škola a Vyšší odborná škola, Liberec, příspěvková organizace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7B062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8.6pt;margin-top:-28.95pt;width:439.3pt;height:45.65pt;z-index:251663360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" filled="f" stroked="f" strokeweight=".5pt">
                <v:textbox>
                  <w:txbxContent>
                    <w:p w14:paraId="087AD2BB" w14:textId="77777777" w:rsidR="000C4596" w:rsidRPr="000C4596" w:rsidRDefault="000C4596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0C4596">
                        <w:rPr>
                          <w:rFonts w:asciiTheme="majorHAnsi" w:hAnsiTheme="majorHAnsi" w:cstheme="majorHAnsi"/>
                          <w:color w:val="2B2B2B"/>
                          <w:sz w:val="21"/>
                          <w:szCs w:val="21"/>
                          <w:shd w:val="clear" w:color="auto" w:fill="FFFFFF"/>
                        </w:rPr>
                        <w:t>Střední průmyslová škola a Vyšší odborná škola, Liberec, příspěvková organizace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341B93" w:rsidRPr="00341B9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B6C1F7A" wp14:editId="2E0078CB">
                <wp:simplePos x="0" y="0"/>
                <wp:positionH relativeFrom="margin">
                  <wp:align>right</wp:align>
                </wp:positionH>
                <wp:positionV relativeFrom="page">
                  <wp:posOffset>4833620</wp:posOffset>
                </wp:positionV>
                <wp:extent cx="4391660" cy="1199515"/>
                <wp:effectExtent l="0" t="0" r="2540" b="0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660" cy="1199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/>
                                <w:caps/>
                                <w:sz w:val="48"/>
                                <w:szCs w:val="48"/>
                              </w:rPr>
                              <w:alias w:val="Název"/>
                              <w:tag w:val=""/>
                              <w:id w:val="-83075792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8410009" w14:textId="011F60D3" w:rsidR="00341B93" w:rsidRPr="00BA365E" w:rsidRDefault="00435A41" w:rsidP="005415E3">
                                <w:pPr>
                                  <w:spacing w:line="259" w:lineRule="auto"/>
                                  <w:ind w:firstLine="0"/>
                                  <w:jc w:val="center"/>
                                  <w:rPr>
                                    <w:rFonts w:asciiTheme="majorHAnsi" w:hAnsiTheme="majorHAnsi" w:cstheme="majorHAnsi"/>
                                    <w:caps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aps/>
                                    <w:sz w:val="48"/>
                                    <w:szCs w:val="48"/>
                                  </w:rPr>
                                  <w:t>Yumi – Multiplatformní aplikace</w:t>
                                </w:r>
                              </w:p>
                            </w:sdtContent>
                          </w:sdt>
                          <w:p w14:paraId="40AB0D58" w14:textId="29B6C0E8" w:rsidR="00341B93" w:rsidRPr="00BA365E" w:rsidRDefault="00435A41" w:rsidP="00435A41">
                            <w:pPr>
                              <w:spacing w:line="259" w:lineRule="auto"/>
                              <w:ind w:firstLine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36"/>
                              </w:rPr>
                              <w:t>Ročníková</w:t>
                            </w:r>
                            <w:r w:rsidRPr="00BA365E">
                              <w:rPr>
                                <w:rFonts w:asciiTheme="majorHAnsi" w:hAnsiTheme="majorHAnsi" w:cstheme="majorHAnsi"/>
                                <w:sz w:val="36"/>
                              </w:rPr>
                              <w:t xml:space="preserve"> práce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C1F7A" id="Text Box 19" o:spid="_x0000_s1027" type="#_x0000_t202" style="position:absolute;left:0;text-align:left;margin-left:294.6pt;margin-top:380.6pt;width:345.8pt;height:94.45pt;z-index:251660288;visibility:visible;mso-wrap-style:square;mso-width-percent:1000;mso-height-percent:20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" stroked="f">
                <v:textbox style="mso-fit-shape-to-text:t">
                  <w:txbxContent>
                    <w:sdt>
                      <w:sdtPr>
                        <w:rPr>
                          <w:rFonts w:asciiTheme="majorHAnsi" w:hAnsiTheme="majorHAnsi" w:cstheme="majorHAnsi"/>
                          <w:caps/>
                          <w:sz w:val="48"/>
                          <w:szCs w:val="48"/>
                        </w:rPr>
                        <w:alias w:val="Název"/>
                        <w:tag w:val=""/>
                        <w:id w:val="-830757928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08410009" w14:textId="011F60D3" w:rsidR="00341B93" w:rsidRPr="00BA365E" w:rsidRDefault="00435A41" w:rsidP="005415E3">
                          <w:pPr>
                            <w:spacing w:line="259" w:lineRule="auto"/>
                            <w:ind w:firstLine="0"/>
                            <w:jc w:val="center"/>
                            <w:rPr>
                              <w:rFonts w:asciiTheme="majorHAnsi" w:hAnsiTheme="majorHAnsi" w:cstheme="majorHAnsi"/>
                              <w:caps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aps/>
                              <w:sz w:val="48"/>
                              <w:szCs w:val="48"/>
                            </w:rPr>
                            <w:t>Yumi – Multiplatformní aplikace</w:t>
                          </w:r>
                        </w:p>
                      </w:sdtContent>
                    </w:sdt>
                    <w:p w14:paraId="40AB0D58" w14:textId="29B6C0E8" w:rsidR="00341B93" w:rsidRPr="00BA365E" w:rsidRDefault="00435A41" w:rsidP="00435A41">
                      <w:pPr>
                        <w:spacing w:line="259" w:lineRule="auto"/>
                        <w:ind w:firstLine="0"/>
                        <w:jc w:val="center"/>
                        <w:rPr>
                          <w:rFonts w:asciiTheme="majorHAnsi" w:hAnsiTheme="majorHAnsi" w:cstheme="majorHAnsi"/>
                          <w:sz w:val="36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36"/>
                        </w:rPr>
                        <w:t>Ročníková</w:t>
                      </w:r>
                      <w:r w:rsidRPr="00BA365E">
                        <w:rPr>
                          <w:rFonts w:asciiTheme="majorHAnsi" w:hAnsiTheme="majorHAnsi" w:cstheme="majorHAnsi"/>
                          <w:sz w:val="36"/>
                        </w:rPr>
                        <w:t xml:space="preserve"> práce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341B93" w:rsidRPr="00341B9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6326C5C2" wp14:editId="617D7E4A">
                <wp:simplePos x="0" y="0"/>
                <wp:positionH relativeFrom="margin">
                  <wp:align>left</wp:align>
                </wp:positionH>
                <wp:positionV relativeFrom="margin">
                  <wp:posOffset>7539990</wp:posOffset>
                </wp:positionV>
                <wp:extent cx="5114925" cy="1512000"/>
                <wp:effectExtent l="0" t="0" r="0" b="0"/>
                <wp:wrapNone/>
                <wp:docPr id="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5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EE0F8" w14:textId="2719DA62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Autor</w:t>
                            </w:r>
                            <w:r w:rsidRPr="00B003CF">
                              <w:tab/>
                            </w:r>
                            <w:sdt>
                              <w:sdtPr>
                                <w:rPr>
                                  <w:b/>
                                </w:rPr>
                                <w:alias w:val="Autor"/>
                                <w:tag w:val=""/>
                                <w:id w:val="1736815080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387AE1">
                                  <w:rPr>
                                    <w:b/>
                                  </w:rPr>
                                  <w:t>Bohuslav Čermák</w:t>
                                </w:r>
                              </w:sdtContent>
                            </w:sdt>
                          </w:p>
                          <w:p w14:paraId="4B493507" w14:textId="249B6A4A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Obor</w:t>
                            </w:r>
                            <w:r w:rsidRPr="00B003CF">
                              <w:tab/>
                            </w:r>
                            <w:r w:rsidR="00435A41">
                              <w:rPr>
                                <w:b/>
                              </w:rPr>
                              <w:t>Informační technologie</w:t>
                            </w:r>
                          </w:p>
                          <w:p w14:paraId="52842A74" w14:textId="0B47E217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Vedoucí práce</w:t>
                            </w:r>
                            <w:r w:rsidRPr="00B003CF">
                              <w:tab/>
                            </w:r>
                            <w:r w:rsidR="00435A41">
                              <w:rPr>
                                <w:b/>
                              </w:rPr>
                              <w:t>M</w:t>
                            </w:r>
                            <w:r w:rsidR="00387AE1">
                              <w:rPr>
                                <w:b/>
                              </w:rPr>
                              <w:t>gr. Michal Stehlík</w:t>
                            </w:r>
                          </w:p>
                          <w:p w14:paraId="335D86F9" w14:textId="066D7231" w:rsidR="00341B93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 w:rsidRPr="00B003CF">
                              <w:tab/>
                              <w:t>Školní rok</w:t>
                            </w:r>
                            <w:r w:rsidRPr="00B003CF">
                              <w:tab/>
                            </w:r>
                            <w:r>
                              <w:rPr>
                                <w:b/>
                              </w:rPr>
                              <w:t>202</w:t>
                            </w:r>
                            <w:r w:rsidR="00387AE1">
                              <w:rPr>
                                <w:b/>
                              </w:rPr>
                              <w:t>5</w:t>
                            </w:r>
                            <w:r>
                              <w:rPr>
                                <w:b/>
                              </w:rPr>
                              <w:t>/202</w:t>
                            </w:r>
                            <w:r w:rsidR="00387AE1">
                              <w:rPr>
                                <w:b/>
                              </w:rPr>
                              <w:t>6</w:t>
                            </w:r>
                          </w:p>
                          <w:p w14:paraId="260FC857" w14:textId="77777777" w:rsidR="00A0287D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Pr="00DB5D73">
                              <w:rPr>
                                <w:bCs/>
                              </w:rPr>
                              <w:t>Počet stran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NUMPAGES  \* Arabic  \* MERGEFORMAT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435A41">
                              <w:rPr>
                                <w:b/>
                                <w:noProof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68568D4" w14:textId="77777777" w:rsidR="00A0287D" w:rsidRPr="00B003CF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Pr="00DB5D73">
                              <w:rPr>
                                <w:bCs/>
                              </w:rPr>
                              <w:t>Počet slov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B5D73">
                              <w:rPr>
                                <w:b/>
                              </w:rPr>
                              <w:fldChar w:fldCharType="begin"/>
                            </w:r>
                            <w:r w:rsidR="00DB5D73">
                              <w:rPr>
                                <w:b/>
                              </w:rPr>
                              <w:instrText xml:space="preserve"> NUMWORDS  \* Arabic  \* MERGEFORMAT </w:instrText>
                            </w:r>
                            <w:r w:rsidR="00DB5D73">
                              <w:rPr>
                                <w:b/>
                              </w:rPr>
                              <w:fldChar w:fldCharType="separate"/>
                            </w:r>
                            <w:r w:rsidR="00435A41">
                              <w:rPr>
                                <w:b/>
                                <w:noProof/>
                              </w:rPr>
                              <w:t>1131</w:t>
                            </w:r>
                            <w:r w:rsidR="00DB5D73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6C5C2" id="Text Box 43" o:spid="_x0000_s1028" type="#_x0000_t202" style="position:absolute;left:0;text-align:left;margin-left:0;margin-top:593.7pt;width:402.75pt;height:119.0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" filled="f" stroked="f">
                <v:textbox>
                  <w:txbxContent>
                    <w:p w14:paraId="143EE0F8" w14:textId="2719DA62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Autor</w:t>
                      </w:r>
                      <w:r w:rsidRPr="00B003CF">
                        <w:tab/>
                      </w:r>
                      <w:sdt>
                        <w:sdtPr>
                          <w:rPr>
                            <w:b/>
                          </w:rPr>
                          <w:alias w:val="Autor"/>
                          <w:tag w:val=""/>
                          <w:id w:val="173681508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387AE1">
                            <w:rPr>
                              <w:b/>
                            </w:rPr>
                            <w:t>Bohuslav Čermák</w:t>
                          </w:r>
                        </w:sdtContent>
                      </w:sdt>
                    </w:p>
                    <w:p w14:paraId="4B493507" w14:textId="249B6A4A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Obor</w:t>
                      </w:r>
                      <w:r w:rsidRPr="00B003CF">
                        <w:tab/>
                      </w:r>
                      <w:r w:rsidR="00435A41">
                        <w:rPr>
                          <w:b/>
                        </w:rPr>
                        <w:t>Informační technologie</w:t>
                      </w:r>
                    </w:p>
                    <w:p w14:paraId="52842A74" w14:textId="0B47E217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Vedoucí práce</w:t>
                      </w:r>
                      <w:r w:rsidRPr="00B003CF">
                        <w:tab/>
                      </w:r>
                      <w:r w:rsidR="00435A41">
                        <w:rPr>
                          <w:b/>
                        </w:rPr>
                        <w:t>M</w:t>
                      </w:r>
                      <w:r w:rsidR="00387AE1">
                        <w:rPr>
                          <w:b/>
                        </w:rPr>
                        <w:t>gr. Michal Stehlík</w:t>
                      </w:r>
                    </w:p>
                    <w:p w14:paraId="335D86F9" w14:textId="066D7231" w:rsidR="00341B93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 w:rsidRPr="00B003CF">
                        <w:tab/>
                        <w:t>Školní rok</w:t>
                      </w:r>
                      <w:r w:rsidRPr="00B003CF">
                        <w:tab/>
                      </w:r>
                      <w:r>
                        <w:rPr>
                          <w:b/>
                        </w:rPr>
                        <w:t>202</w:t>
                      </w:r>
                      <w:r w:rsidR="00387AE1">
                        <w:rPr>
                          <w:b/>
                        </w:rPr>
                        <w:t>5</w:t>
                      </w:r>
                      <w:r>
                        <w:rPr>
                          <w:b/>
                        </w:rPr>
                        <w:t>/202</w:t>
                      </w:r>
                      <w:r w:rsidR="00387AE1">
                        <w:rPr>
                          <w:b/>
                        </w:rPr>
                        <w:t>6</w:t>
                      </w:r>
                    </w:p>
                    <w:p w14:paraId="260FC857" w14:textId="77777777" w:rsidR="00A0287D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 w:rsidRPr="00DB5D73">
                        <w:rPr>
                          <w:bCs/>
                        </w:rPr>
                        <w:t>Počet stran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NUMPAGES  \* Arabic  \* MERGEFORMAT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435A41">
                        <w:rPr>
                          <w:b/>
                          <w:noProof/>
                        </w:rPr>
                        <w:t>4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468568D4" w14:textId="77777777" w:rsidR="00A0287D" w:rsidRPr="00B003CF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>
                        <w:rPr>
                          <w:b/>
                        </w:rPr>
                        <w:tab/>
                      </w:r>
                      <w:r w:rsidRPr="00DB5D73">
                        <w:rPr>
                          <w:bCs/>
                        </w:rPr>
                        <w:t>Počet slov</w:t>
                      </w:r>
                      <w:r>
                        <w:rPr>
                          <w:b/>
                        </w:rPr>
                        <w:tab/>
                      </w:r>
                      <w:r w:rsidR="00DB5D73">
                        <w:rPr>
                          <w:b/>
                        </w:rPr>
                        <w:fldChar w:fldCharType="begin"/>
                      </w:r>
                      <w:r w:rsidR="00DB5D73">
                        <w:rPr>
                          <w:b/>
                        </w:rPr>
                        <w:instrText xml:space="preserve"> NUMWORDS  \* Arabic  \* MERGEFORMAT </w:instrText>
                      </w:r>
                      <w:r w:rsidR="00DB5D73">
                        <w:rPr>
                          <w:b/>
                        </w:rPr>
                        <w:fldChar w:fldCharType="separate"/>
                      </w:r>
                      <w:r w:rsidR="00435A41">
                        <w:rPr>
                          <w:b/>
                          <w:noProof/>
                        </w:rPr>
                        <w:t>1131</w:t>
                      </w:r>
                      <w:r w:rsidR="00DB5D73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6C177B7" w14:textId="77777777" w:rsidR="00341B93" w:rsidRDefault="00341B93"/>
    <w:p w14:paraId="171A544A" w14:textId="77777777" w:rsidR="00341B93" w:rsidRDefault="000C4596">
      <w:pPr>
        <w:sectPr w:rsidR="00341B93" w:rsidSect="00F11CD7">
          <w:headerReference w:type="even" r:id="rId11"/>
          <w:footerReference w:type="default" r:id="rId12"/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62BC6B" wp14:editId="34E31F0D">
            <wp:simplePos x="0" y="0"/>
            <wp:positionH relativeFrom="margin">
              <wp:align>center</wp:align>
            </wp:positionH>
            <wp:positionV relativeFrom="paragraph">
              <wp:posOffset>824865</wp:posOffset>
            </wp:positionV>
            <wp:extent cx="971550" cy="971550"/>
            <wp:effectExtent l="0" t="0" r="0" b="0"/>
            <wp:wrapSquare wrapText="bothSides"/>
            <wp:docPr id="1511210300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030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0662F" w14:textId="77777777" w:rsidR="00341B93" w:rsidRDefault="00341B93" w:rsidP="00341B93">
      <w:pPr>
        <w:pStyle w:val="Nezaazovannadpis"/>
      </w:pPr>
      <w:r>
        <w:lastRenderedPageBreak/>
        <w:t>Anotace</w:t>
      </w:r>
    </w:p>
    <w:p w14:paraId="2B30FA5D" w14:textId="1A4A7229" w:rsidR="00435A41" w:rsidRPr="00435A41" w:rsidRDefault="0063608F" w:rsidP="00435A41">
      <w:pPr>
        <w:pStyle w:val="Sta"/>
        <w:rPr>
          <w:lang w:eastAsia="en-US"/>
        </w:rPr>
      </w:pPr>
      <w:r>
        <w:rPr>
          <w:lang w:eastAsia="en-US"/>
        </w:rPr>
        <w:t xml:space="preserve">Tato práce se zabývá vývojem multiplatformní aplikace. </w:t>
      </w:r>
      <w:proofErr w:type="spellStart"/>
      <w:r w:rsidR="00DB46EE">
        <w:rPr>
          <w:lang w:eastAsia="en-US"/>
        </w:rPr>
        <w:t>Yumi</w:t>
      </w:r>
      <w:proofErr w:type="spellEnd"/>
      <w:r w:rsidR="00DB46EE">
        <w:rPr>
          <w:lang w:eastAsia="en-US"/>
        </w:rPr>
        <w:t xml:space="preserve"> s</w:t>
      </w:r>
      <w:r>
        <w:rPr>
          <w:lang w:eastAsia="en-US"/>
        </w:rPr>
        <w:t>louží ke sledování a analýzu nutričního příjmu v každodenním životě. Grafické navr</w:t>
      </w:r>
      <w:r w:rsidR="00DB46EE">
        <w:rPr>
          <w:lang w:eastAsia="en-US"/>
        </w:rPr>
        <w:t>ž</w:t>
      </w:r>
      <w:r>
        <w:rPr>
          <w:lang w:eastAsia="en-US"/>
        </w:rPr>
        <w:t xml:space="preserve">ení aplikace (UI) je navrženo tak, aby bylo přehledné, přátelské a motivující pro lidi se zájmem o zdravý životní styl a zdravou stravu. Aplikace obsahuje přehlednou domovskou obrazovku, záznam stravy jak ručně i za pomocí AI pomocí fotky a na závěr komunitní sekci s kluby a přáteli. Práce také zahrnuje systém pro správu a aktualizaci databáze nutričních hodnot kde využívají open source API: </w:t>
      </w:r>
      <w:proofErr w:type="spellStart"/>
      <w:r w:rsidR="0066478A" w:rsidRPr="0066478A">
        <w:rPr>
          <w:lang w:val="en-GB" w:eastAsia="en-US"/>
        </w:rPr>
        <w:t>OpenFoodFacts</w:t>
      </w:r>
      <w:proofErr w:type="spellEnd"/>
      <w:r w:rsidR="0066478A">
        <w:rPr>
          <w:lang w:val="en-GB" w:eastAsia="en-US"/>
        </w:rPr>
        <w:t xml:space="preserve"> a </w:t>
      </w:r>
      <w:proofErr w:type="spellStart"/>
      <w:proofErr w:type="gramStart"/>
      <w:r w:rsidR="0066478A" w:rsidRPr="0066478A">
        <w:rPr>
          <w:lang w:val="en-GB" w:eastAsia="en-US"/>
        </w:rPr>
        <w:t>FatSecret</w:t>
      </w:r>
      <w:proofErr w:type="spellEnd"/>
      <w:r w:rsidR="0066478A">
        <w:rPr>
          <w:lang w:eastAsia="en-US"/>
        </w:rPr>
        <w:t xml:space="preserve">  </w:t>
      </w:r>
      <w:r>
        <w:rPr>
          <w:lang w:eastAsia="en-US"/>
        </w:rPr>
        <w:t>a</w:t>
      </w:r>
      <w:proofErr w:type="gramEnd"/>
      <w:r>
        <w:rPr>
          <w:lang w:eastAsia="en-US"/>
        </w:rPr>
        <w:t xml:space="preserve"> mechanismy pro sdílení dosažených výsledků a aktivit</w:t>
      </w:r>
      <w:r w:rsidR="00DB46EE">
        <w:rPr>
          <w:lang w:eastAsia="en-US"/>
        </w:rPr>
        <w:t xml:space="preserve"> mezi uživateli.</w:t>
      </w:r>
    </w:p>
    <w:p w14:paraId="7786D325" w14:textId="77777777" w:rsidR="00341B93" w:rsidRDefault="00341B93" w:rsidP="00341B93">
      <w:pPr>
        <w:pStyle w:val="Nezaazovannadpis"/>
        <w:rPr>
          <w:lang w:val="en-GB"/>
        </w:rPr>
      </w:pPr>
      <w:r w:rsidRPr="00341B93">
        <w:rPr>
          <w:lang w:val="en-GB"/>
        </w:rPr>
        <w:t>Summary</w:t>
      </w:r>
    </w:p>
    <w:p w14:paraId="606BA54D" w14:textId="77777777" w:rsidR="0066478A" w:rsidRPr="0066478A" w:rsidRDefault="0066478A" w:rsidP="0066478A">
      <w:pPr>
        <w:pStyle w:val="Sta"/>
        <w:rPr>
          <w:lang w:val="en-GB" w:eastAsia="en-US"/>
        </w:rPr>
      </w:pPr>
      <w:r w:rsidRPr="0066478A">
        <w:rPr>
          <w:lang w:val="en-GB" w:eastAsia="en-US"/>
        </w:rPr>
        <w:t xml:space="preserve">This thesis focuses on the development of a multiplatform application. Yumi is designed to track and </w:t>
      </w:r>
      <w:proofErr w:type="spellStart"/>
      <w:r w:rsidRPr="0066478A">
        <w:rPr>
          <w:lang w:val="en-GB" w:eastAsia="en-US"/>
        </w:rPr>
        <w:t>analyze</w:t>
      </w:r>
      <w:proofErr w:type="spellEnd"/>
      <w:r w:rsidRPr="0066478A">
        <w:rPr>
          <w:lang w:val="en-GB" w:eastAsia="en-US"/>
        </w:rPr>
        <w:t xml:space="preserve"> nutritional intake in everyday life. The application’s user interface (UI) is designed to be clear, user-friendly, and motivating for people interested in a healthy lifestyle and healthy eating. The application features a clear home screen, the ability to log meals both manually and using AI via photos, and a community section with clubs and friends. The thesis also includes a system for managing and updating a nutritional values database using open-source APIs—</w:t>
      </w:r>
      <w:proofErr w:type="spellStart"/>
      <w:r w:rsidRPr="0066478A">
        <w:rPr>
          <w:lang w:val="en-GB" w:eastAsia="en-US"/>
        </w:rPr>
        <w:t>OpenFoodFacts</w:t>
      </w:r>
      <w:proofErr w:type="spellEnd"/>
      <w:r w:rsidRPr="0066478A">
        <w:rPr>
          <w:lang w:val="en-GB" w:eastAsia="en-US"/>
        </w:rPr>
        <w:t xml:space="preserve"> and </w:t>
      </w:r>
      <w:proofErr w:type="spellStart"/>
      <w:r w:rsidRPr="0066478A">
        <w:rPr>
          <w:lang w:val="en-GB" w:eastAsia="en-US"/>
        </w:rPr>
        <w:t>FatSecret</w:t>
      </w:r>
      <w:proofErr w:type="spellEnd"/>
      <w:r w:rsidRPr="0066478A">
        <w:rPr>
          <w:lang w:val="en-GB" w:eastAsia="en-US"/>
        </w:rPr>
        <w:t>—as well as mechanisms for sharing results and activities among users.</w:t>
      </w:r>
    </w:p>
    <w:p w14:paraId="1CB16B84" w14:textId="77777777" w:rsidR="0066478A" w:rsidRPr="0066478A" w:rsidRDefault="0066478A" w:rsidP="0066478A">
      <w:pPr>
        <w:pStyle w:val="Sta"/>
        <w:rPr>
          <w:lang w:val="en-GB" w:eastAsia="en-US"/>
        </w:rPr>
      </w:pPr>
    </w:p>
    <w:p w14:paraId="149D49CC" w14:textId="5D767A0C" w:rsidR="0066478A" w:rsidRPr="0066478A" w:rsidRDefault="0066478A" w:rsidP="0066478A">
      <w:pPr>
        <w:pStyle w:val="Sta"/>
        <w:rPr>
          <w:lang w:val="en-GB" w:eastAsia="en-US"/>
        </w:rPr>
      </w:pPr>
      <w:r w:rsidRPr="0066478A">
        <w:rPr>
          <w:lang w:val="en-GB" w:eastAsia="en-US"/>
        </w:rPr>
        <w:t>Translated with DeepL.com (free version)</w:t>
      </w:r>
    </w:p>
    <w:p w14:paraId="0038205A" w14:textId="77777777" w:rsidR="00341B93" w:rsidRDefault="00341B93" w:rsidP="00341B93">
      <w:pPr>
        <w:pStyle w:val="Nezaazovannadpis"/>
      </w:pPr>
      <w:r w:rsidRPr="00341B93">
        <w:t>Čestné prohlášení</w:t>
      </w:r>
    </w:p>
    <w:p w14:paraId="043DCC81" w14:textId="77777777" w:rsidR="0066661D" w:rsidRDefault="0066661D" w:rsidP="0066661D">
      <w:r w:rsidRPr="0066661D">
        <w:t>Prohlašuji, že jsem tuto práci vypracoval/a samostatně. V</w:t>
      </w:r>
      <w:r>
        <w:t> </w:t>
      </w:r>
      <w:r w:rsidRPr="0066661D">
        <w:t>práci jsem použil/a pouze zdroje uvedené v</w:t>
      </w:r>
      <w:r w:rsidR="00DD4B6F">
        <w:t> </w:t>
      </w:r>
      <w:r w:rsidRPr="0066661D">
        <w:t>seznamu literatury a všechny převzaté části, včetně textů, obrázků, kódu a výstupů umělé inteligence, jsou řádně označeny a citovány.</w:t>
      </w:r>
    </w:p>
    <w:p w14:paraId="51DB1FFE" w14:textId="579C70BC" w:rsidR="00341B93" w:rsidRPr="00341B93" w:rsidRDefault="00341B93" w:rsidP="002570DC">
      <w:pPr>
        <w:pStyle w:val="Podpisovdek"/>
      </w:pPr>
      <w:r w:rsidRPr="00341B93">
        <w:t xml:space="preserve">V Liberci dne </w:t>
      </w:r>
      <w:fldSimple w:instr=" DATE   \* MERGEFORMAT ">
        <w:r w:rsidR="0066478A">
          <w:rPr>
            <w:noProof/>
          </w:rPr>
          <w:t>21.04.2026</w:t>
        </w:r>
      </w:fldSimple>
      <w:r w:rsidRPr="00341B93">
        <w:tab/>
      </w:r>
      <w:r w:rsidRPr="00341B93">
        <w:tab/>
      </w:r>
    </w:p>
    <w:p w14:paraId="5E674526" w14:textId="76CA3137" w:rsidR="00341B93" w:rsidRPr="002570DC" w:rsidRDefault="00341B93" w:rsidP="00341B93">
      <w:pPr>
        <w:pStyle w:val="Jmnopodpodpisovmdkem"/>
      </w:pPr>
      <w:r w:rsidRPr="002570DC">
        <w:tab/>
      </w:r>
      <w:sdt>
        <w:sdtPr>
          <w:alias w:val="Autor"/>
          <w:tag w:val=""/>
          <w:id w:val="172458754"/>
          <w:placeholder>
            <w:docPart w:val="D5A714B3E0CC43C3AAF9C1750FDA836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387AE1">
            <w:t>Bohuslav Čermák</w:t>
          </w:r>
        </w:sdtContent>
      </w:sdt>
    </w:p>
    <w:p w14:paraId="3AD4AFC0" w14:textId="77777777" w:rsidR="00341B93" w:rsidRDefault="00341B93" w:rsidP="002570DC">
      <w:pPr>
        <w:pStyle w:val="Jmnopodpodpisovmdkem"/>
        <w:sectPr w:rsidR="00341B93" w:rsidSect="00A758D8">
          <w:headerReference w:type="default" r:id="rId15"/>
          <w:footerReference w:type="default" r:id="rId16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19832063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C6736A3" w14:textId="77777777" w:rsidR="00236BCF" w:rsidRDefault="00236BCF">
          <w:pPr>
            <w:pStyle w:val="Nadpisobsahu"/>
          </w:pPr>
          <w:r>
            <w:t>Obsah</w:t>
          </w:r>
        </w:p>
        <w:p w14:paraId="7FBC2B3C" w14:textId="130318D5" w:rsidR="0060183B" w:rsidRDefault="00236BCF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7844" w:history="1">
            <w:r w:rsidR="0060183B" w:rsidRPr="00A77EF6">
              <w:rPr>
                <w:rStyle w:val="Hypertextovodkaz"/>
                <w:noProof/>
              </w:rPr>
              <w:t>Úvod</w:t>
            </w:r>
            <w:r w:rsidR="0060183B">
              <w:rPr>
                <w:noProof/>
                <w:webHidden/>
              </w:rPr>
              <w:tab/>
            </w:r>
            <w:r w:rsidR="0060183B">
              <w:rPr>
                <w:noProof/>
                <w:webHidden/>
              </w:rPr>
              <w:fldChar w:fldCharType="begin"/>
            </w:r>
            <w:r w:rsidR="0060183B">
              <w:rPr>
                <w:noProof/>
                <w:webHidden/>
              </w:rPr>
              <w:instrText xml:space="preserve"> PAGEREF _Toc227677844 \h </w:instrText>
            </w:r>
            <w:r w:rsidR="0060183B">
              <w:rPr>
                <w:noProof/>
                <w:webHidden/>
              </w:rPr>
            </w:r>
            <w:r w:rsidR="0060183B">
              <w:rPr>
                <w:noProof/>
                <w:webHidden/>
              </w:rPr>
              <w:fldChar w:fldCharType="separate"/>
            </w:r>
            <w:r w:rsidR="0060183B">
              <w:rPr>
                <w:noProof/>
                <w:webHidden/>
              </w:rPr>
              <w:t>1</w:t>
            </w:r>
            <w:r w:rsidR="0060183B">
              <w:rPr>
                <w:noProof/>
                <w:webHidden/>
              </w:rPr>
              <w:fldChar w:fldCharType="end"/>
            </w:r>
          </w:hyperlink>
        </w:p>
        <w:p w14:paraId="70D392CE" w14:textId="3997EEBD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45" w:history="1">
            <w:r w:rsidRPr="00A77EF6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Analýza trhu a uživatelské motivace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EC55" w14:textId="087AB2BF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46" w:history="1">
            <w:r w:rsidRPr="00A77EF6">
              <w:rPr>
                <w:rStyle w:val="Hypertextovodkaz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Průzkum stávajících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E70B1" w14:textId="2966E194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47" w:history="1">
            <w:r w:rsidRPr="00A77EF6">
              <w:rPr>
                <w:rStyle w:val="Hypertextovodkaz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Psychologie bariéry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FADC" w14:textId="7978BD47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48" w:history="1">
            <w:r w:rsidRPr="00A77EF6">
              <w:rPr>
                <w:rStyle w:val="Hypertextovodkaz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Konkurenční výhoda Yumiho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5AB7A" w14:textId="7AC6AA96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49" w:history="1">
            <w:r w:rsidRPr="00A77EF6">
              <w:rPr>
                <w:rStyle w:val="Hypertextovodkaz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Uživatelský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5457" w14:textId="248454E4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0" w:history="1">
            <w:r w:rsidRPr="00A77EF6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Vizuální identita a UX Design (Figma)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07289" w14:textId="7C5BA0B7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1" w:history="1">
            <w:r w:rsidRPr="00A77EF6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Designová filozofie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BF06" w14:textId="23C931E9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2" w:history="1">
            <w:r w:rsidRPr="00A77EF6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Barevná paleta a symbolika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0713" w14:textId="3F7A647A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3" w:history="1">
            <w:r w:rsidRPr="00A77EF6">
              <w:rPr>
                <w:rStyle w:val="Hypertextovodkaz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Typografie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18BA" w14:textId="6069B673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4" w:history="1">
            <w:r w:rsidRPr="00A77EF6">
              <w:rPr>
                <w:rStyle w:val="Hypertextovodkaz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Role maskota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07396" w14:textId="75517D46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5" w:history="1">
            <w:r w:rsidRPr="00A77EF6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Návrh rozhraní a technická 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F711" w14:textId="76ADFB8C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6" w:history="1">
            <w:r w:rsidRPr="00A77EF6">
              <w:rPr>
                <w:rStyle w:val="Hypertextovodkaz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Metodika návrhu uživatelské zkušenosti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1C25" w14:textId="651CF5CE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7" w:history="1">
            <w:r w:rsidRPr="00A77EF6">
              <w:rPr>
                <w:rStyle w:val="Hypertextovodkaz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Analýza uživatelských cest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9089" w14:textId="09E9F183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8" w:history="1">
            <w:r w:rsidRPr="00A77EF6">
              <w:rPr>
                <w:rStyle w:val="Hypertextovodkaz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Informační 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A8A1F" w14:textId="0F83694F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59" w:history="1">
            <w:r w:rsidRPr="00A77EF6">
              <w:rPr>
                <w:rStyle w:val="Hypertextovodkaz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A37F" w14:textId="2400826E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0" w:history="1">
            <w:r w:rsidRPr="00A77EF6">
              <w:rPr>
                <w:rStyle w:val="Hypertextovodkaz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Tvorba grafického stylu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2FFA" w14:textId="7158C293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1" w:history="1">
            <w:r w:rsidRPr="00A77EF6">
              <w:rPr>
                <w:rStyle w:val="Hypertextovodkaz"/>
                <w:noProof/>
              </w:rPr>
              <w:t>3.2.2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Implementace maskota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78EF" w14:textId="6AF20A29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2" w:history="1">
            <w:r w:rsidRPr="00A77EF6">
              <w:rPr>
                <w:rStyle w:val="Hypertextovodkaz"/>
                <w:noProof/>
              </w:rPr>
              <w:t>3.2.3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Typografický systém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7756" w14:textId="660BF18E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3" w:history="1">
            <w:r w:rsidRPr="00A77EF6">
              <w:rPr>
                <w:rStyle w:val="Hypertextovodkaz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Frontendový framework a vývojové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20AAA" w14:textId="47F56EEA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4" w:history="1">
            <w:r w:rsidRPr="00A77EF6">
              <w:rPr>
                <w:rStyle w:val="Hypertextovodkaz"/>
                <w:noProof/>
              </w:rPr>
              <w:t>3.3.1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Volba technologií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EF3B" w14:textId="5C9C721B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5" w:history="1">
            <w:r w:rsidRPr="00A77EF6">
              <w:rPr>
                <w:rStyle w:val="Hypertextovodkaz"/>
                <w:noProof/>
              </w:rPr>
              <w:t>3.3.2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Správa vývojového cyklu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96B3F" w14:textId="3934CEBC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6" w:history="1">
            <w:r w:rsidRPr="00A77EF6">
              <w:rPr>
                <w:rStyle w:val="Hypertextovodkaz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Souborový systém a navigační 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42E4B" w14:textId="25A01C76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7" w:history="1">
            <w:r w:rsidRPr="00A77EF6">
              <w:rPr>
                <w:rStyle w:val="Hypertextovodkaz"/>
                <w:noProof/>
              </w:rPr>
              <w:t>3.4.1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Expo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EE5B" w14:textId="1EAF2E00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8" w:history="1">
            <w:r w:rsidRPr="00A77EF6">
              <w:rPr>
                <w:rStyle w:val="Hypertextovodkaz"/>
                <w:noProof/>
              </w:rPr>
              <w:t>3.4.2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Organizace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DD3F" w14:textId="1219A49D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69" w:history="1">
            <w:r w:rsidRPr="00A77EF6">
              <w:rPr>
                <w:rStyle w:val="Hypertextovodkaz"/>
                <w:noProof/>
              </w:rPr>
              <w:t>3.4.3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Dynamické směrování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8789B" w14:textId="58888459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0" w:history="1">
            <w:r w:rsidRPr="00A77EF6">
              <w:rPr>
                <w:rStyle w:val="Hypertextovodkaz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Backendové řešení (BaaS)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870E" w14:textId="1ED083DE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1" w:history="1">
            <w:r w:rsidRPr="00A77EF6">
              <w:rPr>
                <w:rStyle w:val="Hypertextovodkaz"/>
                <w:noProof/>
              </w:rPr>
              <w:t>3.5.1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1F7F" w14:textId="2DD746BA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2" w:history="1">
            <w:r w:rsidRPr="00A77EF6">
              <w:rPr>
                <w:rStyle w:val="Hypertextovodkaz"/>
                <w:noProof/>
              </w:rPr>
              <w:t>3.5.2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Bezpečnost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1072" w14:textId="2B4B363B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3" w:history="1">
            <w:r w:rsidRPr="00A77EF6">
              <w:rPr>
                <w:rStyle w:val="Hypertextovodkaz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Styling a transformace designu do kódu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BFED" w14:textId="783E4CB4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4" w:history="1">
            <w:r w:rsidRPr="00A77EF6">
              <w:rPr>
                <w:rStyle w:val="Hypertextovodkaz"/>
                <w:noProof/>
              </w:rPr>
              <w:t>3.6.1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NativeWind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D120" w14:textId="0179C76B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5" w:history="1">
            <w:r w:rsidRPr="00A77EF6">
              <w:rPr>
                <w:rStyle w:val="Hypertextovodkaz"/>
                <w:noProof/>
              </w:rPr>
              <w:t>3.6.2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Konfigurace Tailwindu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F6CED" w14:textId="43F1BC60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6" w:history="1">
            <w:r w:rsidRPr="00A77EF6">
              <w:rPr>
                <w:rStyle w:val="Hypertextovodkaz"/>
                <w:noProof/>
              </w:rPr>
              <w:t>3.7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Endpointy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91B2" w14:textId="109C880A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7" w:history="1">
            <w:r w:rsidRPr="00A77EF6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Inteligentní moduly a AI integrace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2C17" w14:textId="1EDDCA0D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8" w:history="1">
            <w:r w:rsidRPr="00A77EF6">
              <w:rPr>
                <w:rStyle w:val="Hypertextovodkaz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Magic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1A57" w14:textId="503E70EF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79" w:history="1">
            <w:r w:rsidRPr="00A77EF6">
              <w:rPr>
                <w:rStyle w:val="Hypertextovodkaz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Gemini 3.1 Flash Lite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46FC" w14:textId="6104E390" w:rsidR="0060183B" w:rsidRDefault="0060183B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0" w:history="1">
            <w:r w:rsidRPr="00A77EF6">
              <w:rPr>
                <w:rStyle w:val="Hypertextovodkaz"/>
                <w:noProof/>
              </w:rPr>
              <w:t>4.1.2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GPT-5 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70C8D" w14:textId="3B3B7979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1" w:history="1">
            <w:r w:rsidRPr="00A77EF6">
              <w:rPr>
                <w:rStyle w:val="Hypertextovodkaz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Databáze 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34A3" w14:textId="414801AD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2" w:history="1">
            <w:r w:rsidRPr="00A77EF6">
              <w:rPr>
                <w:rStyle w:val="Hypertextovodkaz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Uživatelský scénář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4FDE9" w14:textId="62A1EBB6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3" w:history="1">
            <w:r w:rsidRPr="00A77EF6">
              <w:rPr>
                <w:rStyle w:val="Hypertextovodkaz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Komunita a sociální interakce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A7AD" w14:textId="4141002D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4" w:history="1">
            <w:r w:rsidRPr="00A77EF6">
              <w:rPr>
                <w:rStyle w:val="Hypertextovodkaz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Systém vnořených klubů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79B4" w14:textId="1080D57F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5" w:history="1">
            <w:r w:rsidRPr="00A77EF6">
              <w:rPr>
                <w:rStyle w:val="Hypertextovodkaz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Byznys model a ekonomika provozu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7D0C5" w14:textId="284B8AEB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6" w:history="1">
            <w:r w:rsidRPr="00A77EF6">
              <w:rPr>
                <w:rStyle w:val="Hypertextovodkaz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Ekonomika AI požadavků a reklamy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0270" w14:textId="775768EE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7" w:history="1">
            <w:r w:rsidRPr="00A77EF6">
              <w:rPr>
                <w:rStyle w:val="Hypertextovodkaz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Model předplatného (Yumi+)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59AD" w14:textId="08B232EC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8" w:history="1">
            <w:r w:rsidRPr="00A77EF6">
              <w:rPr>
                <w:rStyle w:val="Hypertextovodkaz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Platební brána Stripe a správa transakcí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3DA2" w14:textId="4F06D6BD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89" w:history="1">
            <w:r w:rsidRPr="00A77EF6">
              <w:rPr>
                <w:rStyle w:val="Hypertextovodkaz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Distribuce a správa vývojářských účtů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2606" w14:textId="563E5616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0" w:history="1">
            <w:r w:rsidRPr="00A77EF6">
              <w:rPr>
                <w:rStyle w:val="Hypertextovodkaz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Apple Developer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C9A88" w14:textId="3F0590E0" w:rsidR="0060183B" w:rsidRDefault="0060183B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1" w:history="1">
            <w:r w:rsidRPr="00A77EF6">
              <w:rPr>
                <w:rStyle w:val="Hypertextovodkaz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Google Play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48E5" w14:textId="642ECDE9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2" w:history="1">
            <w:r w:rsidRPr="00A77EF6">
              <w:rPr>
                <w:rStyle w:val="Hypertextovodkaz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Testování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64BD7" w14:textId="3F7AE3C0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3" w:history="1">
            <w:r w:rsidRPr="00A77EF6">
              <w:rPr>
                <w:rStyle w:val="Hypertextovodkaz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Nasazení PostHog analytic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837FF" w14:textId="11E193B5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4" w:history="1">
            <w:r w:rsidRPr="00A77EF6">
              <w:rPr>
                <w:rStyle w:val="Hypertextovodkaz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Testování s uživateli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F0A6" w14:textId="23B36D66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5" w:history="1">
            <w:r w:rsidRPr="00A77EF6">
              <w:rPr>
                <w:rStyle w:val="Hypertextovodkaz"/>
                <w:noProof/>
              </w:rPr>
              <w:t>11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Optimalizace aplikace z pohledu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074B" w14:textId="7182AC3E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6" w:history="1">
            <w:r w:rsidRPr="00A77EF6">
              <w:rPr>
                <w:rStyle w:val="Hypertextovodkaz"/>
                <w:noProof/>
              </w:rPr>
              <w:t>12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Využití AI v 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8CCD" w14:textId="2D42E5C9" w:rsidR="0060183B" w:rsidRDefault="0060183B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7" w:history="1">
            <w:r w:rsidRPr="00A77EF6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9C65" w14:textId="1F8D2CFD" w:rsidR="0060183B" w:rsidRDefault="0060183B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8" w:history="1">
            <w:r w:rsidRPr="00A77EF6">
              <w:rPr>
                <w:rStyle w:val="Hypertextovodkaz"/>
                <w:noProof/>
              </w:rPr>
              <w:t>Seznam zkratek a odborných výrazů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79559" w14:textId="54792D1E" w:rsidR="0060183B" w:rsidRDefault="0060183B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899" w:history="1">
            <w:r w:rsidRPr="00A77EF6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5C30" w14:textId="60732ADD" w:rsidR="0060183B" w:rsidRDefault="0060183B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900" w:history="1">
            <w:r w:rsidRPr="00A77EF6">
              <w:rPr>
                <w:rStyle w:val="Hypertextovodkaz"/>
                <w:noProof/>
              </w:rPr>
              <w:t>Použité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63CB" w14:textId="678F066E" w:rsidR="0060183B" w:rsidRDefault="0060183B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7677901" w:history="1">
            <w:r w:rsidRPr="00A77EF6">
              <w:rPr>
                <w:rStyle w:val="Hypertextovodkaz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A77EF6">
              <w:rPr>
                <w:rStyle w:val="Hypertextovodkaz"/>
                <w:noProof/>
              </w:rPr>
              <w:t>Seznam přiložených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9FBA" w14:textId="0F4B5218" w:rsidR="0082261A" w:rsidRDefault="00236BCF" w:rsidP="00387AE1">
          <w:pPr>
            <w:sectPr w:rsidR="0082261A" w:rsidSect="00566029">
              <w:footerReference w:type="default" r:id="rId17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6234916" w14:textId="77777777" w:rsidR="00341B93" w:rsidRDefault="00A758D8" w:rsidP="00B06BFF">
      <w:pPr>
        <w:pStyle w:val="Neslovannadpis"/>
      </w:pPr>
      <w:bookmarkStart w:id="0" w:name="_Toc86047591"/>
      <w:bookmarkStart w:id="1" w:name="_Toc86055198"/>
      <w:bookmarkStart w:id="2" w:name="_Toc227677844"/>
      <w:r w:rsidRPr="00B06BFF">
        <w:lastRenderedPageBreak/>
        <w:t>Úvod</w:t>
      </w:r>
      <w:bookmarkEnd w:id="0"/>
      <w:bookmarkEnd w:id="1"/>
      <w:bookmarkEnd w:id="2"/>
    </w:p>
    <w:p w14:paraId="7DA9AF0D" w14:textId="45AB5601" w:rsidR="00DB46EE" w:rsidRDefault="00DB46EE" w:rsidP="00DB46EE">
      <w:pPr>
        <w:pStyle w:val="Sta"/>
        <w:rPr>
          <w:lang w:eastAsia="en-US"/>
        </w:rPr>
      </w:pPr>
      <w:r>
        <w:rPr>
          <w:lang w:eastAsia="en-US"/>
        </w:rPr>
        <w:t xml:space="preserve">Sledování stravy a obecně kalorií je dnes často vnímáno jako překážka kvůli časové náročnosti, nepřehlednosti a ztráty motivace </w:t>
      </w:r>
      <w:r w:rsidR="0027708D">
        <w:rPr>
          <w:lang w:eastAsia="en-US"/>
        </w:rPr>
        <w:t xml:space="preserve">běžných nutričních aplikací, které uživatele po několika dnech demotivují. Aplikace </w:t>
      </w:r>
      <w:proofErr w:type="spellStart"/>
      <w:r w:rsidR="0027708D">
        <w:rPr>
          <w:lang w:eastAsia="en-US"/>
        </w:rPr>
        <w:t>Yumi</w:t>
      </w:r>
      <w:proofErr w:type="spellEnd"/>
      <w:r w:rsidR="0027708D">
        <w:rPr>
          <w:lang w:eastAsia="en-US"/>
        </w:rPr>
        <w:t xml:space="preserve"> proto vzniká s cílem vytvořit přívětivější rozhraní, které </w:t>
      </w:r>
      <w:proofErr w:type="spellStart"/>
      <w:r w:rsidR="0027708D">
        <w:rPr>
          <w:lang w:eastAsia="en-US"/>
        </w:rPr>
        <w:t>bežné</w:t>
      </w:r>
      <w:proofErr w:type="spellEnd"/>
      <w:r w:rsidR="0027708D">
        <w:rPr>
          <w:lang w:eastAsia="en-US"/>
        </w:rPr>
        <w:t xml:space="preserve"> uživatele neodrazuje, ale skutečně mu pomáhá plnit jeho cíle</w:t>
      </w:r>
    </w:p>
    <w:p w14:paraId="39EBD5E4" w14:textId="4BF61800" w:rsidR="0027708D" w:rsidRDefault="0027708D" w:rsidP="0027708D">
      <w:pPr>
        <w:pStyle w:val="Sta"/>
        <w:ind w:firstLine="0"/>
        <w:rPr>
          <w:lang w:eastAsia="en-US"/>
        </w:rPr>
      </w:pPr>
      <w:r>
        <w:rPr>
          <w:lang w:eastAsia="en-US"/>
        </w:rPr>
        <w:tab/>
        <w:t xml:space="preserve">Hlavním cílem práce je vyvinutí multiplatformní aplikace pro platformy: </w:t>
      </w:r>
      <w:proofErr w:type="spellStart"/>
      <w:r>
        <w:rPr>
          <w:lang w:eastAsia="en-US"/>
        </w:rPr>
        <w:t>ios</w:t>
      </w:r>
      <w:proofErr w:type="spellEnd"/>
      <w:r>
        <w:rPr>
          <w:lang w:eastAsia="en-US"/>
        </w:rPr>
        <w:t xml:space="preserve"> a Android s využitím frameworků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Native</w:t>
      </w:r>
      <w:proofErr w:type="spellEnd"/>
      <w:r>
        <w:rPr>
          <w:lang w:eastAsia="en-US"/>
        </w:rPr>
        <w:t xml:space="preserve">, který je postavený na technologii 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a Expo, který je přímo vytvořený pro usnadnění vývoje v </w:t>
      </w:r>
      <w:proofErr w:type="spellStart"/>
      <w:r>
        <w:rPr>
          <w:lang w:eastAsia="en-US"/>
        </w:rPr>
        <w:t>React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Native</w:t>
      </w:r>
      <w:proofErr w:type="spellEnd"/>
      <w:r>
        <w:rPr>
          <w:lang w:eastAsia="en-US"/>
        </w:rPr>
        <w:t xml:space="preserve">. Součástí projektu je také kompletní proces přípravy pro nasazení do obchodů </w:t>
      </w:r>
      <w:proofErr w:type="spellStart"/>
      <w:r>
        <w:rPr>
          <w:lang w:eastAsia="en-US"/>
        </w:rPr>
        <w:t>App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Store</w:t>
      </w:r>
      <w:proofErr w:type="spellEnd"/>
      <w:r>
        <w:rPr>
          <w:lang w:eastAsia="en-US"/>
        </w:rPr>
        <w:t xml:space="preserve"> a Google Play, což zahrnuje nezbytnou </w:t>
      </w:r>
      <w:proofErr w:type="spellStart"/>
      <w:r>
        <w:rPr>
          <w:lang w:eastAsia="en-US"/>
        </w:rPr>
        <w:t>konfiguraaci</w:t>
      </w:r>
      <w:proofErr w:type="spellEnd"/>
      <w:r>
        <w:rPr>
          <w:lang w:eastAsia="en-US"/>
        </w:rPr>
        <w:t xml:space="preserve"> v programech Apple Developer a Google Play </w:t>
      </w:r>
      <w:proofErr w:type="spellStart"/>
      <w:r>
        <w:rPr>
          <w:lang w:eastAsia="en-US"/>
        </w:rPr>
        <w:t>Console</w:t>
      </w:r>
      <w:proofErr w:type="spellEnd"/>
      <w:r>
        <w:rPr>
          <w:lang w:eastAsia="en-US"/>
        </w:rPr>
        <w:t>. Projekt řeší odstranění</w:t>
      </w:r>
      <w:r w:rsidR="00772BC5">
        <w:rPr>
          <w:lang w:eastAsia="en-US"/>
        </w:rPr>
        <w:t xml:space="preserve"> nedostatků typických pro konkurenční řešení, která často působí zastaralým uživatelským rozhraním (UI), a nepohodlným používáním aplikace, které se často označuje jako UX.</w:t>
      </w:r>
    </w:p>
    <w:p w14:paraId="7DFAF15F" w14:textId="10FDD5FD" w:rsidR="00DB46EE" w:rsidRPr="00DB46EE" w:rsidRDefault="00772BC5" w:rsidP="00F966FC">
      <w:pPr>
        <w:pStyle w:val="Sta"/>
        <w:ind w:firstLine="0"/>
        <w:rPr>
          <w:lang w:eastAsia="en-US"/>
        </w:rPr>
      </w:pPr>
      <w:r>
        <w:rPr>
          <w:lang w:eastAsia="en-US"/>
        </w:rPr>
        <w:tab/>
      </w:r>
      <w:proofErr w:type="spellStart"/>
      <w:r>
        <w:rPr>
          <w:lang w:eastAsia="en-US"/>
        </w:rPr>
        <w:t>Duležitým</w:t>
      </w:r>
      <w:proofErr w:type="spellEnd"/>
      <w:r>
        <w:rPr>
          <w:lang w:eastAsia="en-US"/>
        </w:rPr>
        <w:t xml:space="preserve"> pilířem projektu je </w:t>
      </w:r>
      <w:proofErr w:type="spellStart"/>
      <w:r>
        <w:rPr>
          <w:lang w:eastAsia="en-US"/>
        </w:rPr>
        <w:t>backendový</w:t>
      </w:r>
      <w:proofErr w:type="spellEnd"/>
      <w:r>
        <w:rPr>
          <w:lang w:eastAsia="en-US"/>
        </w:rPr>
        <w:t xml:space="preserve"> systém postavený na platformě </w:t>
      </w:r>
      <w:proofErr w:type="spellStart"/>
      <w:r>
        <w:rPr>
          <w:lang w:eastAsia="en-US"/>
        </w:rPr>
        <w:t>Supabase</w:t>
      </w:r>
      <w:proofErr w:type="spellEnd"/>
      <w:r>
        <w:rPr>
          <w:lang w:eastAsia="en-US"/>
        </w:rPr>
        <w:t xml:space="preserve"> (Baas) pro správu dat komunitních funkcí. Pro klíčovou </w:t>
      </w:r>
      <w:proofErr w:type="gramStart"/>
      <w:r>
        <w:rPr>
          <w:lang w:eastAsia="en-US"/>
        </w:rPr>
        <w:t>funkci</w:t>
      </w:r>
      <w:proofErr w:type="gramEnd"/>
      <w:r>
        <w:rPr>
          <w:lang w:eastAsia="en-US"/>
        </w:rPr>
        <w:t xml:space="preserve"> na které je tato aplikace postavená je rychlá analýza jídla, která se řeší pomocí AI modelů </w:t>
      </w:r>
      <w:proofErr w:type="spellStart"/>
      <w:r w:rsidRPr="00772BC5">
        <w:rPr>
          <w:lang w:eastAsia="en-US"/>
        </w:rPr>
        <w:t>Gemini</w:t>
      </w:r>
      <w:proofErr w:type="spellEnd"/>
      <w:r w:rsidRPr="00772BC5">
        <w:rPr>
          <w:lang w:eastAsia="en-US"/>
        </w:rPr>
        <w:t xml:space="preserve"> 3.1 </w:t>
      </w:r>
      <w:proofErr w:type="spellStart"/>
      <w:r w:rsidRPr="00772BC5">
        <w:rPr>
          <w:lang w:eastAsia="en-US"/>
        </w:rPr>
        <w:t>Flash</w:t>
      </w:r>
      <w:proofErr w:type="spellEnd"/>
      <w:r w:rsidRPr="00772BC5">
        <w:rPr>
          <w:lang w:eastAsia="en-US"/>
        </w:rPr>
        <w:t xml:space="preserve"> Lite a GPT-5 Mini.</w:t>
      </w:r>
      <w:r>
        <w:rPr>
          <w:lang w:eastAsia="en-US"/>
        </w:rPr>
        <w:t xml:space="preserve"> Práce také zahrnuje implementaci platební brány Stripe </w:t>
      </w:r>
      <w:r w:rsidRPr="00772BC5">
        <w:rPr>
          <w:lang w:eastAsia="en-US"/>
        </w:rPr>
        <w:t>(</w:t>
      </w:r>
      <w:proofErr w:type="spellStart"/>
      <w:r w:rsidRPr="00772BC5">
        <w:rPr>
          <w:lang w:eastAsia="en-US"/>
        </w:rPr>
        <w:t>FinTech</w:t>
      </w:r>
      <w:proofErr w:type="spellEnd"/>
      <w:r w:rsidRPr="00772BC5">
        <w:rPr>
          <w:lang w:eastAsia="en-US"/>
        </w:rPr>
        <w:t xml:space="preserve"> </w:t>
      </w:r>
      <w:proofErr w:type="spellStart"/>
      <w:r w:rsidRPr="00772BC5">
        <w:rPr>
          <w:lang w:eastAsia="en-US"/>
        </w:rPr>
        <w:t>SaaS</w:t>
      </w:r>
      <w:proofErr w:type="spellEnd"/>
      <w:r w:rsidRPr="00772BC5">
        <w:rPr>
          <w:lang w:eastAsia="en-US"/>
        </w:rPr>
        <w:t>),</w:t>
      </w:r>
      <w:r>
        <w:rPr>
          <w:lang w:eastAsia="en-US"/>
        </w:rPr>
        <w:t xml:space="preserve"> která zajišťuje bezpečné zpracování transakcí a správu předplatného pro prémiové funkce. Práce dokumentuje kompletní proces vývoje od prvotního návrhu v programu </w:t>
      </w:r>
      <w:proofErr w:type="spellStart"/>
      <w:r>
        <w:rPr>
          <w:lang w:eastAsia="en-US"/>
        </w:rPr>
        <w:t>Figma</w:t>
      </w:r>
      <w:proofErr w:type="spellEnd"/>
      <w:r>
        <w:rPr>
          <w:lang w:eastAsia="en-US"/>
        </w:rPr>
        <w:t xml:space="preserve"> přes implementaci analýz obrazu a platebních mechanismů až tvorbu systému klubů, které dělají ze správy jídelníčku udržitelný a přirozený zvyk.</w:t>
      </w:r>
    </w:p>
    <w:p w14:paraId="579AD7A8" w14:textId="5722D3FE" w:rsidR="00A758D8" w:rsidRPr="00656E83" w:rsidRDefault="00656E83" w:rsidP="00656E83">
      <w:pPr>
        <w:pStyle w:val="Nadpis1"/>
      </w:pPr>
      <w:bookmarkStart w:id="3" w:name="_Toc227677845"/>
      <w:r w:rsidRPr="00656E83">
        <w:lastRenderedPageBreak/>
        <w:t>Analýza trhu a uživatelské motivace</w:t>
      </w:r>
      <w:bookmarkEnd w:id="3"/>
    </w:p>
    <w:p w14:paraId="34A3F73A" w14:textId="57656B3E" w:rsidR="00656E83" w:rsidRDefault="00656E83" w:rsidP="00656E83">
      <w:pPr>
        <w:pStyle w:val="Nadpis2"/>
      </w:pPr>
      <w:bookmarkStart w:id="4" w:name="_Toc227677846"/>
      <w:r w:rsidRPr="00656E83">
        <w:t>Průzkum stávajících řešení</w:t>
      </w:r>
      <w:bookmarkEnd w:id="4"/>
    </w:p>
    <w:p w14:paraId="08532B3E" w14:textId="1F39CA4B" w:rsidR="00656E83" w:rsidRDefault="00656E83" w:rsidP="00656E83">
      <w:pPr>
        <w:pStyle w:val="Nadpis2"/>
      </w:pPr>
      <w:bookmarkStart w:id="5" w:name="_Toc227677847"/>
      <w:r w:rsidRPr="00656E83">
        <w:t>Psychologie bariéry</w:t>
      </w:r>
      <w:bookmarkEnd w:id="5"/>
    </w:p>
    <w:p w14:paraId="42A4FE76" w14:textId="11E4BE26" w:rsidR="00656E83" w:rsidRDefault="00656E83" w:rsidP="00656E83">
      <w:pPr>
        <w:pStyle w:val="Nadpis2"/>
      </w:pPr>
      <w:bookmarkStart w:id="6" w:name="_Toc227677848"/>
      <w:r w:rsidRPr="00656E83">
        <w:t xml:space="preserve">Konkurenční výhoda </w:t>
      </w:r>
      <w:proofErr w:type="spellStart"/>
      <w:r w:rsidRPr="00656E83">
        <w:t>Yumi</w:t>
      </w:r>
      <w:r>
        <w:t>ho</w:t>
      </w:r>
      <w:bookmarkEnd w:id="6"/>
      <w:proofErr w:type="spellEnd"/>
    </w:p>
    <w:p w14:paraId="5E860E14" w14:textId="0471F36A" w:rsidR="00656E83" w:rsidRDefault="00656E83" w:rsidP="00656E83">
      <w:pPr>
        <w:pStyle w:val="Nadpis2"/>
      </w:pPr>
      <w:bookmarkStart w:id="7" w:name="_Toc227677849"/>
      <w:r w:rsidRPr="00656E83">
        <w:t>Uživatelský profil</w:t>
      </w:r>
      <w:bookmarkEnd w:id="7"/>
    </w:p>
    <w:p w14:paraId="6910B999" w14:textId="2F3DD235" w:rsidR="00656E83" w:rsidRDefault="00656E83" w:rsidP="00656E83">
      <w:pPr>
        <w:pStyle w:val="Nadpis1"/>
      </w:pPr>
      <w:bookmarkStart w:id="8" w:name="_Toc227677850"/>
      <w:r w:rsidRPr="00656E83">
        <w:lastRenderedPageBreak/>
        <w:t>Vizuální identita a UX Design</w:t>
      </w:r>
      <w:r w:rsidR="00F966FC">
        <w:t xml:space="preserve"> (</w:t>
      </w:r>
      <w:proofErr w:type="spellStart"/>
      <w:r w:rsidR="00F966FC">
        <w:t>Figma</w:t>
      </w:r>
      <w:proofErr w:type="spellEnd"/>
      <w:r w:rsidR="00F966FC">
        <w:t>)</w:t>
      </w:r>
      <w:bookmarkEnd w:id="8"/>
    </w:p>
    <w:p w14:paraId="51481C82" w14:textId="043703F5" w:rsidR="00656E83" w:rsidRDefault="00656E83" w:rsidP="00656E83">
      <w:pPr>
        <w:pStyle w:val="Nadpis2"/>
      </w:pPr>
      <w:bookmarkStart w:id="9" w:name="_Toc227677851"/>
      <w:r w:rsidRPr="00656E83">
        <w:t>Designová filozofie</w:t>
      </w:r>
      <w:bookmarkEnd w:id="9"/>
    </w:p>
    <w:p w14:paraId="2E53F3A2" w14:textId="23A3F9FA" w:rsidR="00656E83" w:rsidRDefault="00656E83" w:rsidP="00656E83">
      <w:pPr>
        <w:pStyle w:val="Nadpis2"/>
      </w:pPr>
      <w:bookmarkStart w:id="10" w:name="_Toc227677852"/>
      <w:r w:rsidRPr="00656E83">
        <w:t>Barevná paleta a symbolika</w:t>
      </w:r>
      <w:bookmarkEnd w:id="10"/>
    </w:p>
    <w:p w14:paraId="72187447" w14:textId="3DEA1893" w:rsidR="00656E83" w:rsidRDefault="00656E83" w:rsidP="00656E83">
      <w:pPr>
        <w:pStyle w:val="Nadpis2"/>
      </w:pPr>
      <w:bookmarkStart w:id="11" w:name="_Toc227677853"/>
      <w:r w:rsidRPr="00656E83">
        <w:t>Typografie</w:t>
      </w:r>
      <w:bookmarkEnd w:id="11"/>
    </w:p>
    <w:p w14:paraId="563F6FA1" w14:textId="79DCC3A2" w:rsidR="00656E83" w:rsidRDefault="00656E83" w:rsidP="00656E83">
      <w:pPr>
        <w:pStyle w:val="Nadpis2"/>
      </w:pPr>
      <w:bookmarkStart w:id="12" w:name="_Toc227677854"/>
      <w:r w:rsidRPr="00656E83">
        <w:t>Role maskota</w:t>
      </w:r>
      <w:bookmarkEnd w:id="12"/>
    </w:p>
    <w:p w14:paraId="77CB6850" w14:textId="66ABD0BB" w:rsidR="00656E83" w:rsidRDefault="004A017C" w:rsidP="00656E83">
      <w:pPr>
        <w:pStyle w:val="Nadpis1"/>
      </w:pPr>
      <w:bookmarkStart w:id="13" w:name="_Toc227677855"/>
      <w:r w:rsidRPr="004A017C">
        <w:lastRenderedPageBreak/>
        <w:t>Návrh rozhraní a technická architektura</w:t>
      </w:r>
      <w:bookmarkEnd w:id="13"/>
    </w:p>
    <w:p w14:paraId="08268F0F" w14:textId="765F7BE8" w:rsidR="00656E83" w:rsidRDefault="004A017C" w:rsidP="004A017C">
      <w:pPr>
        <w:pStyle w:val="Nadpis2"/>
      </w:pPr>
      <w:bookmarkStart w:id="14" w:name="_Toc227677856"/>
      <w:r w:rsidRPr="004A017C">
        <w:t>Metodika návrhu uživatelské zkušenosti (UX)</w:t>
      </w:r>
      <w:bookmarkEnd w:id="14"/>
    </w:p>
    <w:p w14:paraId="69D9181D" w14:textId="02B4AE59" w:rsidR="004A017C" w:rsidRDefault="004A017C" w:rsidP="004A017C">
      <w:pPr>
        <w:pStyle w:val="Nadpis3"/>
      </w:pPr>
      <w:bookmarkStart w:id="15" w:name="_Toc227677857"/>
      <w:r w:rsidRPr="004A017C">
        <w:t>Analýza uživatelských cest</w:t>
      </w:r>
      <w:bookmarkEnd w:id="15"/>
    </w:p>
    <w:p w14:paraId="65C74F30" w14:textId="4696B8F6" w:rsidR="004A017C" w:rsidRDefault="004A017C" w:rsidP="004A017C">
      <w:pPr>
        <w:pStyle w:val="Nadpis3"/>
      </w:pPr>
      <w:bookmarkStart w:id="16" w:name="_Toc227677858"/>
      <w:r w:rsidRPr="004A017C">
        <w:t>Informační architektura</w:t>
      </w:r>
      <w:bookmarkEnd w:id="16"/>
    </w:p>
    <w:p w14:paraId="7A345922" w14:textId="5695512A" w:rsidR="004A017C" w:rsidRDefault="004A017C" w:rsidP="004A017C">
      <w:pPr>
        <w:pStyle w:val="Nadpis2"/>
      </w:pPr>
      <w:bookmarkStart w:id="17" w:name="_Toc227677859"/>
      <w:r w:rsidRPr="004A017C">
        <w:t>UI design</w:t>
      </w:r>
      <w:bookmarkEnd w:id="17"/>
    </w:p>
    <w:p w14:paraId="726C79A5" w14:textId="460A3583" w:rsidR="004A017C" w:rsidRDefault="004A017C" w:rsidP="004A017C">
      <w:pPr>
        <w:pStyle w:val="Nadpis3"/>
      </w:pPr>
      <w:bookmarkStart w:id="18" w:name="_Toc227677860"/>
      <w:r w:rsidRPr="004A017C">
        <w:t>Tvorba grafického stylu</w:t>
      </w:r>
      <w:bookmarkEnd w:id="18"/>
    </w:p>
    <w:p w14:paraId="21E32FE9" w14:textId="6BB4E671" w:rsidR="004A017C" w:rsidRDefault="004A017C" w:rsidP="004A017C">
      <w:pPr>
        <w:pStyle w:val="Nadpis3"/>
      </w:pPr>
      <w:bookmarkStart w:id="19" w:name="_Toc227677861"/>
      <w:r w:rsidRPr="004A017C">
        <w:t>Implementace maskota</w:t>
      </w:r>
      <w:bookmarkEnd w:id="19"/>
    </w:p>
    <w:p w14:paraId="3ADA799F" w14:textId="764C765E" w:rsidR="004A017C" w:rsidRDefault="004A017C" w:rsidP="004A017C">
      <w:pPr>
        <w:pStyle w:val="Nadpis3"/>
      </w:pPr>
      <w:bookmarkStart w:id="20" w:name="_Toc227677862"/>
      <w:r w:rsidRPr="004A017C">
        <w:t>Typografický systém</w:t>
      </w:r>
      <w:bookmarkEnd w:id="20"/>
    </w:p>
    <w:p w14:paraId="622BD7FB" w14:textId="6FACA64E" w:rsidR="004A017C" w:rsidRDefault="004A017C" w:rsidP="004A017C">
      <w:pPr>
        <w:pStyle w:val="Nadpis2"/>
      </w:pPr>
      <w:bookmarkStart w:id="21" w:name="_Toc227677863"/>
      <w:proofErr w:type="spellStart"/>
      <w:r w:rsidRPr="004A017C">
        <w:t>Frontendový</w:t>
      </w:r>
      <w:proofErr w:type="spellEnd"/>
      <w:r w:rsidRPr="004A017C">
        <w:t xml:space="preserve"> framework a vývojové prostředí</w:t>
      </w:r>
      <w:bookmarkEnd w:id="21"/>
    </w:p>
    <w:p w14:paraId="7D11B03C" w14:textId="73620FBE" w:rsidR="004A017C" w:rsidRDefault="004A017C" w:rsidP="004A017C">
      <w:pPr>
        <w:pStyle w:val="Nadpis3"/>
      </w:pPr>
      <w:bookmarkStart w:id="22" w:name="_Toc227677864"/>
      <w:r w:rsidRPr="004A017C">
        <w:t>Volba technologií</w:t>
      </w:r>
      <w:bookmarkEnd w:id="22"/>
    </w:p>
    <w:p w14:paraId="51BB5502" w14:textId="013F32B0" w:rsidR="004A017C" w:rsidRDefault="004A017C" w:rsidP="004A017C">
      <w:pPr>
        <w:pStyle w:val="Nadpis3"/>
      </w:pPr>
      <w:bookmarkStart w:id="23" w:name="_Toc227677865"/>
      <w:r w:rsidRPr="004A017C">
        <w:t>Správa vývojového cyklu</w:t>
      </w:r>
      <w:bookmarkEnd w:id="23"/>
    </w:p>
    <w:p w14:paraId="77C2A8FE" w14:textId="616B2DC3" w:rsidR="004A017C" w:rsidRDefault="004A017C" w:rsidP="004A017C">
      <w:pPr>
        <w:pStyle w:val="Nadpis2"/>
      </w:pPr>
      <w:bookmarkStart w:id="24" w:name="_Toc227677866"/>
      <w:r w:rsidRPr="004A017C">
        <w:t>Souborový systém a navigační struktura</w:t>
      </w:r>
      <w:bookmarkEnd w:id="24"/>
    </w:p>
    <w:p w14:paraId="517F5E20" w14:textId="41ACFC89" w:rsidR="004A017C" w:rsidRDefault="004A017C" w:rsidP="004A017C">
      <w:pPr>
        <w:pStyle w:val="Nadpis3"/>
      </w:pPr>
      <w:bookmarkStart w:id="25" w:name="_Toc227677867"/>
      <w:r w:rsidRPr="004A017C">
        <w:t>Expo Router</w:t>
      </w:r>
      <w:bookmarkEnd w:id="25"/>
    </w:p>
    <w:p w14:paraId="00880F52" w14:textId="7597CFE6" w:rsidR="004A017C" w:rsidRDefault="004A017C" w:rsidP="004A017C">
      <w:pPr>
        <w:pStyle w:val="Nadpis3"/>
      </w:pPr>
      <w:bookmarkStart w:id="26" w:name="_Toc227677868"/>
      <w:r w:rsidRPr="004A017C">
        <w:t>Organizace projektu</w:t>
      </w:r>
      <w:bookmarkEnd w:id="26"/>
    </w:p>
    <w:p w14:paraId="047B887D" w14:textId="2FCDEA48" w:rsidR="004A017C" w:rsidRDefault="004A017C" w:rsidP="004A017C">
      <w:pPr>
        <w:pStyle w:val="Nadpis3"/>
      </w:pPr>
      <w:bookmarkStart w:id="27" w:name="_Toc227677869"/>
      <w:r w:rsidRPr="004A017C">
        <w:t>Dynamické směrování</w:t>
      </w:r>
      <w:bookmarkEnd w:id="27"/>
    </w:p>
    <w:p w14:paraId="072E705A" w14:textId="367FFDBB" w:rsidR="004A017C" w:rsidRDefault="004A017C" w:rsidP="004A017C">
      <w:pPr>
        <w:pStyle w:val="Nadpis2"/>
      </w:pPr>
      <w:bookmarkStart w:id="28" w:name="_Toc227677870"/>
      <w:proofErr w:type="spellStart"/>
      <w:r w:rsidRPr="004A017C">
        <w:t>Backendové</w:t>
      </w:r>
      <w:proofErr w:type="spellEnd"/>
      <w:r w:rsidRPr="004A017C">
        <w:t xml:space="preserve"> řešení (</w:t>
      </w:r>
      <w:proofErr w:type="spellStart"/>
      <w:r w:rsidRPr="004A017C">
        <w:t>B</w:t>
      </w:r>
      <w:r>
        <w:t>aaS</w:t>
      </w:r>
      <w:proofErr w:type="spellEnd"/>
      <w:r w:rsidRPr="004A017C">
        <w:t>)</w:t>
      </w:r>
      <w:bookmarkEnd w:id="28"/>
    </w:p>
    <w:p w14:paraId="1324D0F4" w14:textId="2AAD1B99" w:rsidR="004A017C" w:rsidRDefault="004A017C" w:rsidP="004A017C">
      <w:pPr>
        <w:pStyle w:val="Nadpis3"/>
      </w:pPr>
      <w:bookmarkStart w:id="29" w:name="_Toc227677871"/>
      <w:proofErr w:type="spellStart"/>
      <w:r w:rsidRPr="004A017C">
        <w:t>Supabase</w:t>
      </w:r>
      <w:bookmarkEnd w:id="29"/>
      <w:proofErr w:type="spellEnd"/>
    </w:p>
    <w:p w14:paraId="560157D4" w14:textId="599F4E49" w:rsidR="004A017C" w:rsidRDefault="004A017C" w:rsidP="004A017C">
      <w:pPr>
        <w:pStyle w:val="Nadpis3"/>
      </w:pPr>
      <w:bookmarkStart w:id="30" w:name="_Toc227677872"/>
      <w:r w:rsidRPr="004A017C">
        <w:lastRenderedPageBreak/>
        <w:t>Bezpečnost dat</w:t>
      </w:r>
      <w:bookmarkEnd w:id="30"/>
    </w:p>
    <w:p w14:paraId="609D90F2" w14:textId="057EE3BE" w:rsidR="004A017C" w:rsidRDefault="004A017C" w:rsidP="004A017C">
      <w:pPr>
        <w:pStyle w:val="Nadpis2"/>
      </w:pPr>
      <w:bookmarkStart w:id="31" w:name="_Toc227677873"/>
      <w:r w:rsidRPr="004A017C">
        <w:t>Styling a transformace designu do kódu</w:t>
      </w:r>
      <w:bookmarkEnd w:id="31"/>
    </w:p>
    <w:p w14:paraId="5F8914B3" w14:textId="4B07C4C6" w:rsidR="004A017C" w:rsidRDefault="004A017C" w:rsidP="004A017C">
      <w:pPr>
        <w:pStyle w:val="Nadpis3"/>
      </w:pPr>
      <w:bookmarkStart w:id="32" w:name="_Toc227677874"/>
      <w:proofErr w:type="spellStart"/>
      <w:r w:rsidRPr="004A017C">
        <w:t>NativeWind</w:t>
      </w:r>
      <w:bookmarkEnd w:id="32"/>
      <w:proofErr w:type="spellEnd"/>
    </w:p>
    <w:p w14:paraId="7453E653" w14:textId="6466CDED" w:rsidR="004A017C" w:rsidRDefault="004A017C" w:rsidP="004A017C">
      <w:pPr>
        <w:pStyle w:val="Nadpis3"/>
      </w:pPr>
      <w:bookmarkStart w:id="33" w:name="_Toc227677875"/>
      <w:r w:rsidRPr="004A017C">
        <w:t xml:space="preserve">Konfigurace </w:t>
      </w:r>
      <w:proofErr w:type="spellStart"/>
      <w:r w:rsidRPr="004A017C">
        <w:t>Tailwindu</w:t>
      </w:r>
      <w:bookmarkEnd w:id="33"/>
      <w:proofErr w:type="spellEnd"/>
    </w:p>
    <w:p w14:paraId="71FAC3E3" w14:textId="373816AA" w:rsidR="00F966FC" w:rsidRPr="00F966FC" w:rsidRDefault="00F966FC" w:rsidP="00F966FC">
      <w:pPr>
        <w:pStyle w:val="Nadpis2"/>
      </w:pPr>
      <w:bookmarkStart w:id="34" w:name="_Toc227677876"/>
      <w:proofErr w:type="spellStart"/>
      <w:r>
        <w:t>Endpointy</w:t>
      </w:r>
      <w:bookmarkEnd w:id="34"/>
      <w:proofErr w:type="spellEnd"/>
    </w:p>
    <w:p w14:paraId="69BA7C2E" w14:textId="1DA962BF" w:rsidR="004A017C" w:rsidRDefault="004A017C" w:rsidP="004A017C">
      <w:pPr>
        <w:pStyle w:val="Nadpis1"/>
      </w:pPr>
      <w:bookmarkStart w:id="35" w:name="_Toc227677877"/>
      <w:r w:rsidRPr="004A017C">
        <w:lastRenderedPageBreak/>
        <w:t>Inteligentní moduly a AI integrace</w:t>
      </w:r>
      <w:bookmarkEnd w:id="35"/>
    </w:p>
    <w:p w14:paraId="7B7A0DF7" w14:textId="368B0380" w:rsidR="004A017C" w:rsidRDefault="004A017C" w:rsidP="004A017C">
      <w:pPr>
        <w:pStyle w:val="Nadpis2"/>
      </w:pPr>
      <w:bookmarkStart w:id="36" w:name="_Toc227677878"/>
      <w:proofErr w:type="spellStart"/>
      <w:r w:rsidRPr="004A017C">
        <w:t>Magic</w:t>
      </w:r>
      <w:proofErr w:type="spellEnd"/>
      <w:r w:rsidRPr="004A017C">
        <w:t xml:space="preserve"> </w:t>
      </w:r>
      <w:proofErr w:type="spellStart"/>
      <w:r w:rsidRPr="004A017C">
        <w:t>Scan</w:t>
      </w:r>
      <w:bookmarkEnd w:id="36"/>
      <w:proofErr w:type="spellEnd"/>
    </w:p>
    <w:p w14:paraId="656396D8" w14:textId="33A6F0F1" w:rsidR="004A017C" w:rsidRDefault="004A017C" w:rsidP="004A017C">
      <w:pPr>
        <w:pStyle w:val="Nadpis3"/>
      </w:pPr>
      <w:bookmarkStart w:id="37" w:name="_Toc227677879"/>
      <w:proofErr w:type="spellStart"/>
      <w:r w:rsidRPr="004A017C">
        <w:t>Gemini</w:t>
      </w:r>
      <w:proofErr w:type="spellEnd"/>
      <w:r w:rsidRPr="004A017C">
        <w:t xml:space="preserve"> 3.1 </w:t>
      </w:r>
      <w:proofErr w:type="spellStart"/>
      <w:r w:rsidRPr="004A017C">
        <w:t>Flash</w:t>
      </w:r>
      <w:proofErr w:type="spellEnd"/>
      <w:r w:rsidRPr="004A017C">
        <w:t xml:space="preserve"> Lite G</w:t>
      </w:r>
      <w:bookmarkEnd w:id="37"/>
    </w:p>
    <w:p w14:paraId="58F9969C" w14:textId="19B70818" w:rsidR="004A017C" w:rsidRDefault="004A017C" w:rsidP="004A017C">
      <w:pPr>
        <w:pStyle w:val="Nadpis3"/>
      </w:pPr>
      <w:bookmarkStart w:id="38" w:name="_Toc227677880"/>
      <w:r w:rsidRPr="004A017C">
        <w:t>GPT-5 Mini</w:t>
      </w:r>
      <w:bookmarkEnd w:id="38"/>
    </w:p>
    <w:p w14:paraId="2A01B8F5" w14:textId="5C2E7FC3" w:rsidR="004A017C" w:rsidRDefault="004A017C" w:rsidP="004A017C">
      <w:pPr>
        <w:pStyle w:val="Nadpis2"/>
      </w:pPr>
      <w:bookmarkStart w:id="39" w:name="_Toc227677881"/>
      <w:r w:rsidRPr="004A017C">
        <w:t>Databáze a API</w:t>
      </w:r>
      <w:bookmarkEnd w:id="39"/>
    </w:p>
    <w:p w14:paraId="53CB17F7" w14:textId="25A0C450" w:rsidR="004A017C" w:rsidRDefault="004A017C" w:rsidP="004A017C">
      <w:pPr>
        <w:pStyle w:val="Nadpis2"/>
      </w:pPr>
      <w:bookmarkStart w:id="40" w:name="_Toc227677882"/>
      <w:r w:rsidRPr="004A017C">
        <w:t>Uživatelský scénář</w:t>
      </w:r>
      <w:bookmarkEnd w:id="40"/>
    </w:p>
    <w:p w14:paraId="23FB768D" w14:textId="17EC37BE" w:rsidR="004A017C" w:rsidRDefault="004A017C" w:rsidP="004A017C">
      <w:pPr>
        <w:pStyle w:val="Nadpis1"/>
      </w:pPr>
      <w:bookmarkStart w:id="41" w:name="_Toc227677883"/>
      <w:r w:rsidRPr="004A017C">
        <w:lastRenderedPageBreak/>
        <w:t>Komunita a sociální interakce</w:t>
      </w:r>
      <w:bookmarkEnd w:id="41"/>
    </w:p>
    <w:p w14:paraId="0BDA44B8" w14:textId="291406E4" w:rsidR="004A017C" w:rsidRDefault="004A017C" w:rsidP="004A017C">
      <w:pPr>
        <w:pStyle w:val="Nadpis2"/>
      </w:pPr>
      <w:bookmarkStart w:id="42" w:name="_Toc227677884"/>
      <w:r w:rsidRPr="004A017C">
        <w:t>Systém vnořených klubů</w:t>
      </w:r>
      <w:bookmarkEnd w:id="42"/>
    </w:p>
    <w:p w14:paraId="3E99A099" w14:textId="7AD9E706" w:rsidR="004A017C" w:rsidRDefault="00CA4034" w:rsidP="004A017C">
      <w:pPr>
        <w:pStyle w:val="Nadpis1"/>
      </w:pPr>
      <w:bookmarkStart w:id="43" w:name="_Toc227677885"/>
      <w:r w:rsidRPr="00CA4034">
        <w:lastRenderedPageBreak/>
        <w:t>Byznys model</w:t>
      </w:r>
      <w:r>
        <w:t xml:space="preserve"> </w:t>
      </w:r>
      <w:r w:rsidRPr="00CA4034">
        <w:t>a ekonomika provozu</w:t>
      </w:r>
      <w:bookmarkEnd w:id="43"/>
    </w:p>
    <w:p w14:paraId="46A31A0F" w14:textId="59C21A53" w:rsidR="00CA4034" w:rsidRDefault="00CA4034" w:rsidP="00CA4034">
      <w:pPr>
        <w:pStyle w:val="Nadpis2"/>
      </w:pPr>
      <w:bookmarkStart w:id="44" w:name="_Toc227677886"/>
      <w:r w:rsidRPr="00CA4034">
        <w:t>Ekonomika AI požadavků a reklamy</w:t>
      </w:r>
      <w:bookmarkEnd w:id="44"/>
    </w:p>
    <w:p w14:paraId="3C4E2A93" w14:textId="63CA0DE9" w:rsidR="00CA4034" w:rsidRDefault="00CA4034" w:rsidP="00CA4034">
      <w:pPr>
        <w:pStyle w:val="Nadpis2"/>
      </w:pPr>
      <w:bookmarkStart w:id="45" w:name="_Toc227677887"/>
      <w:r w:rsidRPr="00CA4034">
        <w:t>Model předplatného (</w:t>
      </w:r>
      <w:proofErr w:type="spellStart"/>
      <w:r w:rsidRPr="00CA4034">
        <w:t>Yumi</w:t>
      </w:r>
      <w:proofErr w:type="spellEnd"/>
      <w:r>
        <w:t>+</w:t>
      </w:r>
      <w:r w:rsidRPr="00CA4034">
        <w:t>)</w:t>
      </w:r>
      <w:bookmarkEnd w:id="45"/>
    </w:p>
    <w:p w14:paraId="4DBD0DF7" w14:textId="3ED39D09" w:rsidR="00CA4034" w:rsidRDefault="00CA4034" w:rsidP="00CA4034">
      <w:pPr>
        <w:pStyle w:val="Nadpis2"/>
      </w:pPr>
      <w:bookmarkStart w:id="46" w:name="_Toc227677888"/>
      <w:r w:rsidRPr="00CA4034">
        <w:t>Platební brána Stripe a správa transakcí</w:t>
      </w:r>
      <w:bookmarkEnd w:id="46"/>
    </w:p>
    <w:p w14:paraId="22D8EE36" w14:textId="2CEE7272" w:rsidR="004A017C" w:rsidRPr="00F966FC" w:rsidRDefault="004A017C" w:rsidP="00F966FC">
      <w:pPr>
        <w:pStyle w:val="Nadpis1"/>
      </w:pPr>
      <w:bookmarkStart w:id="47" w:name="_Toc227677889"/>
      <w:r w:rsidRPr="00F966FC">
        <w:lastRenderedPageBreak/>
        <w:t>Distribuce a správa vývojářských účtů</w:t>
      </w:r>
      <w:bookmarkEnd w:id="47"/>
    </w:p>
    <w:p w14:paraId="1D1E7A9B" w14:textId="662ABFA4" w:rsidR="004A017C" w:rsidRDefault="004A017C" w:rsidP="004A017C">
      <w:pPr>
        <w:pStyle w:val="Nadpis2"/>
      </w:pPr>
      <w:bookmarkStart w:id="48" w:name="_Toc227677890"/>
      <w:r w:rsidRPr="004A017C">
        <w:t>Apple Developer Program</w:t>
      </w:r>
      <w:bookmarkEnd w:id="48"/>
    </w:p>
    <w:p w14:paraId="1F1F71C7" w14:textId="0E71E84F" w:rsidR="004A017C" w:rsidRDefault="004A017C" w:rsidP="0070282E">
      <w:pPr>
        <w:pStyle w:val="Nadpis2"/>
      </w:pPr>
      <w:bookmarkStart w:id="49" w:name="_Toc227677891"/>
      <w:r w:rsidRPr="004A017C">
        <w:t xml:space="preserve">Google Play </w:t>
      </w:r>
      <w:proofErr w:type="spellStart"/>
      <w:r w:rsidRPr="004A017C">
        <w:t>Console</w:t>
      </w:r>
      <w:bookmarkEnd w:id="49"/>
      <w:proofErr w:type="spellEnd"/>
    </w:p>
    <w:p w14:paraId="6392844F" w14:textId="3740CEA9" w:rsidR="00F966FC" w:rsidRDefault="00F966FC" w:rsidP="00F966FC">
      <w:pPr>
        <w:pStyle w:val="Nadpis1"/>
      </w:pPr>
      <w:bookmarkStart w:id="50" w:name="_Toc227677892"/>
      <w:r>
        <w:lastRenderedPageBreak/>
        <w:t>Testování aplikace</w:t>
      </w:r>
      <w:bookmarkEnd w:id="50"/>
    </w:p>
    <w:p w14:paraId="44C925DD" w14:textId="0220586B" w:rsidR="00F966FC" w:rsidRDefault="00F966FC" w:rsidP="00F966FC">
      <w:pPr>
        <w:pStyle w:val="Nadpis1"/>
      </w:pPr>
      <w:bookmarkStart w:id="51" w:name="_Toc227677893"/>
      <w:r>
        <w:lastRenderedPageBreak/>
        <w:t xml:space="preserve">Nasazení </w:t>
      </w:r>
      <w:proofErr w:type="spellStart"/>
      <w:r>
        <w:t>PostHog</w:t>
      </w:r>
      <w:proofErr w:type="spellEnd"/>
      <w:r>
        <w:t xml:space="preserve"> </w:t>
      </w:r>
      <w:proofErr w:type="spellStart"/>
      <w:r>
        <w:t>analytic</w:t>
      </w:r>
      <w:bookmarkEnd w:id="51"/>
      <w:proofErr w:type="spellEnd"/>
    </w:p>
    <w:p w14:paraId="6B00C0D3" w14:textId="65251D6D" w:rsidR="00F966FC" w:rsidRDefault="00F966FC" w:rsidP="00F966FC">
      <w:pPr>
        <w:pStyle w:val="Nadpis1"/>
      </w:pPr>
      <w:bookmarkStart w:id="52" w:name="_Toc227677894"/>
      <w:r>
        <w:lastRenderedPageBreak/>
        <w:t>Testování s uživateli</w:t>
      </w:r>
      <w:bookmarkEnd w:id="52"/>
    </w:p>
    <w:p w14:paraId="7C0AF8F6" w14:textId="14FCAE01" w:rsidR="00F966FC" w:rsidRDefault="00F966FC" w:rsidP="00F966FC">
      <w:pPr>
        <w:pStyle w:val="Nadpis1"/>
      </w:pPr>
      <w:bookmarkStart w:id="53" w:name="_Toc227677895"/>
      <w:r>
        <w:lastRenderedPageBreak/>
        <w:t>Optimalizace aplikace z pohledu UX</w:t>
      </w:r>
      <w:bookmarkEnd w:id="53"/>
    </w:p>
    <w:p w14:paraId="0D74B3AA" w14:textId="790E83E5" w:rsidR="00F966FC" w:rsidRDefault="00F966FC" w:rsidP="00F966FC">
      <w:pPr>
        <w:pStyle w:val="Nadpis1"/>
      </w:pPr>
      <w:bookmarkStart w:id="54" w:name="_Toc227677896"/>
      <w:r>
        <w:lastRenderedPageBreak/>
        <w:t>Využití AI v projektu</w:t>
      </w:r>
      <w:bookmarkEnd w:id="54"/>
    </w:p>
    <w:p w14:paraId="3DC47646" w14:textId="5CFF0FA5" w:rsidR="0023432B" w:rsidRDefault="0023432B" w:rsidP="00F96D91">
      <w:pPr>
        <w:pStyle w:val="ObrzekvMP"/>
      </w:pPr>
    </w:p>
    <w:p w14:paraId="5592A7F0" w14:textId="77777777" w:rsidR="0023432B" w:rsidRDefault="00440DE5" w:rsidP="00440DE5">
      <w:pPr>
        <w:pStyle w:val="Neslovannadpis"/>
      </w:pPr>
      <w:bookmarkStart w:id="55" w:name="_Toc86047603"/>
      <w:bookmarkStart w:id="56" w:name="_Toc86055210"/>
      <w:bookmarkStart w:id="57" w:name="_Toc227677897"/>
      <w:r>
        <w:lastRenderedPageBreak/>
        <w:t>Závěr</w:t>
      </w:r>
      <w:bookmarkEnd w:id="55"/>
      <w:bookmarkEnd w:id="56"/>
      <w:bookmarkEnd w:id="57"/>
    </w:p>
    <w:p w14:paraId="4D141E1D" w14:textId="77777777" w:rsidR="006F508F" w:rsidRDefault="006F508F" w:rsidP="00440DE5">
      <w:pPr>
        <w:pStyle w:val="Neslovannadpis"/>
      </w:pPr>
      <w:bookmarkStart w:id="58" w:name="_Toc86047604"/>
      <w:bookmarkStart w:id="59" w:name="_Toc86055211"/>
      <w:bookmarkStart w:id="60" w:name="_Toc227677898"/>
      <w:r>
        <w:lastRenderedPageBreak/>
        <w:t>Seznam zkratek a odborných výrazů</w:t>
      </w:r>
      <w:bookmarkEnd w:id="58"/>
      <w:bookmarkEnd w:id="59"/>
      <w:bookmarkEnd w:id="60"/>
    </w:p>
    <w:p w14:paraId="17D4262A" w14:textId="77777777" w:rsidR="006F508F" w:rsidRDefault="006F508F" w:rsidP="006F508F">
      <w:pPr>
        <w:pStyle w:val="Pojem"/>
      </w:pPr>
      <w:r>
        <w:t>HTML</w:t>
      </w:r>
    </w:p>
    <w:p w14:paraId="40C8D4C0" w14:textId="77777777" w:rsidR="006F508F" w:rsidRPr="006F508F" w:rsidRDefault="006F508F" w:rsidP="006F508F">
      <w:pPr>
        <w:pStyle w:val="Vysvtlenpojmu"/>
      </w:pP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 w:rsidR="0068064C">
        <w:t xml:space="preserve"> – značkovací jazyk používaný pro tvorbu webových stránek.</w:t>
      </w:r>
    </w:p>
    <w:p w14:paraId="7396AC21" w14:textId="77777777" w:rsidR="00440DE5" w:rsidRDefault="00440DE5" w:rsidP="00440DE5">
      <w:pPr>
        <w:pStyle w:val="Neslovannadpis"/>
      </w:pPr>
      <w:bookmarkStart w:id="61" w:name="_Toc86047605"/>
      <w:bookmarkStart w:id="62" w:name="_Toc86055212"/>
      <w:bookmarkStart w:id="63" w:name="_Toc227677899"/>
      <w:r>
        <w:lastRenderedPageBreak/>
        <w:t>Seznam obrázků</w:t>
      </w:r>
      <w:bookmarkEnd w:id="61"/>
      <w:bookmarkEnd w:id="62"/>
      <w:bookmarkEnd w:id="63"/>
    </w:p>
    <w:p w14:paraId="76565AC8" w14:textId="77777777" w:rsidR="000316FC" w:rsidRDefault="00440DE5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sz w:val="22"/>
        </w:rPr>
        <w:fldChar w:fldCharType="begin"/>
      </w:r>
      <w:r>
        <w:instrText xml:space="preserve"> TOC \h \z \c "Obrázek" </w:instrText>
      </w:r>
      <w:r>
        <w:rPr>
          <w:sz w:val="22"/>
        </w:rPr>
        <w:fldChar w:fldCharType="separate"/>
      </w:r>
      <w:hyperlink w:anchor="_Toc86059903" w:history="1">
        <w:r w:rsidR="000316FC" w:rsidRPr="00407C99">
          <w:rPr>
            <w:rStyle w:val="Hypertextovodkaz"/>
            <w:noProof/>
          </w:rPr>
          <w:t>Obrázek 1 Úplně bez legrace, mě tohle kotě docela děsí.</w:t>
        </w:r>
        <w:r w:rsidR="000316FC">
          <w:rPr>
            <w:noProof/>
            <w:webHidden/>
          </w:rPr>
          <w:tab/>
        </w:r>
        <w:r w:rsidR="000316FC">
          <w:rPr>
            <w:noProof/>
            <w:webHidden/>
          </w:rPr>
          <w:fldChar w:fldCharType="begin"/>
        </w:r>
        <w:r w:rsidR="000316FC">
          <w:rPr>
            <w:noProof/>
            <w:webHidden/>
          </w:rPr>
          <w:instrText xml:space="preserve"> PAGEREF _Toc86059903 \h </w:instrText>
        </w:r>
        <w:r w:rsidR="000316FC">
          <w:rPr>
            <w:noProof/>
            <w:webHidden/>
          </w:rPr>
        </w:r>
        <w:r w:rsidR="000316FC">
          <w:rPr>
            <w:noProof/>
            <w:webHidden/>
          </w:rPr>
          <w:fldChar w:fldCharType="separate"/>
        </w:r>
        <w:r w:rsidR="0096726D">
          <w:rPr>
            <w:noProof/>
            <w:webHidden/>
          </w:rPr>
          <w:t>3</w:t>
        </w:r>
        <w:r w:rsidR="000316FC">
          <w:rPr>
            <w:noProof/>
            <w:webHidden/>
          </w:rPr>
          <w:fldChar w:fldCharType="end"/>
        </w:r>
      </w:hyperlink>
    </w:p>
    <w:p w14:paraId="69E5A0F7" w14:textId="77777777" w:rsidR="000316FC" w:rsidRDefault="000316F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86059904" w:history="1">
        <w:r w:rsidRPr="00407C99">
          <w:rPr>
            <w:rStyle w:val="Hypertextovodkaz"/>
            <w:noProof/>
          </w:rPr>
          <w:t>Obrázek 2 Modré borůvky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_Toc86059904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72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5D1CBE" w14:textId="77777777" w:rsidR="002570DC" w:rsidRDefault="00440DE5" w:rsidP="00387AE1">
      <w:pPr>
        <w:ind w:firstLine="0"/>
      </w:pPr>
      <w:r>
        <w:fldChar w:fldCharType="end"/>
      </w:r>
      <w:bookmarkStart w:id="64" w:name="_Toc86047606"/>
    </w:p>
    <w:bookmarkStart w:id="65" w:name="_Toc86055213" w:displacedByCustomXml="next"/>
    <w:bookmarkStart w:id="66" w:name="_Toc227677900" w:displacedByCustomXml="next"/>
    <w:sdt>
      <w:sdtPr>
        <w:rPr>
          <w:rFonts w:asciiTheme="minorHAnsi" w:eastAsiaTheme="minorHAnsi" w:hAnsiTheme="minorHAnsi" w:cstheme="minorBidi"/>
          <w:sz w:val="24"/>
          <w:szCs w:val="22"/>
        </w:rPr>
        <w:id w:val="1937403472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742465E9" w14:textId="77777777" w:rsidR="00440DE5" w:rsidRPr="00394D8A" w:rsidRDefault="002570DC" w:rsidP="00394D8A">
          <w:pPr>
            <w:pStyle w:val="Neslovannadpis"/>
          </w:pPr>
          <w:r w:rsidRPr="00394D8A">
            <w:t>Použité zdroje</w:t>
          </w:r>
          <w:bookmarkEnd w:id="64"/>
          <w:bookmarkEnd w:id="66"/>
          <w:bookmarkEnd w:id="65"/>
        </w:p>
        <w:p w14:paraId="33668106" w14:textId="77777777" w:rsidR="004C7F1E" w:rsidRDefault="00440DE5" w:rsidP="004C7F1E">
          <w:pPr>
            <w:pStyle w:val="Bibliografie"/>
            <w:rPr>
              <w:noProof/>
              <w:szCs w:val="24"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 w:rsidR="004C7F1E">
            <w:rPr>
              <w:noProof/>
            </w:rPr>
            <w:t xml:space="preserve">1. </w:t>
          </w:r>
          <w:r w:rsidR="004C7F1E">
            <w:rPr>
              <w:b/>
              <w:bCs/>
              <w:noProof/>
            </w:rPr>
            <w:t>Němcová, Božena.</w:t>
          </w:r>
          <w:r w:rsidR="004C7F1E">
            <w:rPr>
              <w:noProof/>
            </w:rPr>
            <w:t xml:space="preserve"> </w:t>
          </w:r>
          <w:r w:rsidR="004C7F1E">
            <w:rPr>
              <w:i/>
              <w:iCs/>
              <w:noProof/>
            </w:rPr>
            <w:t xml:space="preserve">Babička. </w:t>
          </w:r>
          <w:r w:rsidR="004C7F1E">
            <w:rPr>
              <w:noProof/>
            </w:rPr>
            <w:t>Praha : Odeon, 2021. ISBN 978-80-207-2063-4.</w:t>
          </w:r>
        </w:p>
        <w:p w14:paraId="7E7093E0" w14:textId="77777777" w:rsidR="00440DE5" w:rsidRDefault="00440DE5" w:rsidP="004C7F1E">
          <w:pPr>
            <w:sectPr w:rsidR="00440DE5" w:rsidSect="0082261A">
              <w:footerReference w:type="even" r:id="rId18"/>
              <w:footerReference w:type="default" r:id="rId19"/>
              <w:type w:val="oddPage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3FE5EA44" w14:textId="77777777" w:rsidR="00440DE5" w:rsidRDefault="00440DE5" w:rsidP="00440DE5">
      <w:pPr>
        <w:pStyle w:val="Nadpisplohy"/>
      </w:pPr>
      <w:bookmarkStart w:id="67" w:name="_Toc86047607"/>
      <w:bookmarkStart w:id="68" w:name="_Toc86055214"/>
      <w:bookmarkStart w:id="69" w:name="_Toc227677901"/>
      <w:r>
        <w:lastRenderedPageBreak/>
        <w:t>Seznam přiložených souborů</w:t>
      </w:r>
      <w:bookmarkEnd w:id="67"/>
      <w:bookmarkEnd w:id="68"/>
      <w:bookmarkEnd w:id="69"/>
    </w:p>
    <w:p w14:paraId="72591023" w14:textId="77777777" w:rsidR="00F846B4" w:rsidRDefault="00F846B4" w:rsidP="00394D8A">
      <w:r>
        <w:t>Na přiloženém datovém nosiči se nacházejí následující soubory a složky:</w:t>
      </w:r>
    </w:p>
    <w:p w14:paraId="5DCCFBF5" w14:textId="77777777" w:rsidR="00F846B4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>MP2010-Novák-Jan-L4-Tepelné_čerpadlo.docx</w:t>
      </w:r>
      <w:r>
        <w:t xml:space="preserve"> – editovatelná verze dokumentace maturitní práce</w:t>
      </w:r>
    </w:p>
    <w:p w14:paraId="1BEADFEA" w14:textId="77777777" w:rsidR="00DB614E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>MP2010-Novák-Jan-L4-Tepelné_čerpadlo.pdf</w:t>
      </w:r>
      <w:r>
        <w:t xml:space="preserve"> – tisknutelná verze dokumentace maturitní práce</w:t>
      </w:r>
    </w:p>
    <w:p w14:paraId="1C9CDBCB" w14:textId="77777777" w:rsidR="00F846B4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 xml:space="preserve">Výkresy </w:t>
      </w:r>
      <w:r>
        <w:t>– kompletní výkresová dokumentace</w:t>
      </w:r>
    </w:p>
    <w:p w14:paraId="48A8AEAC" w14:textId="77777777" w:rsidR="001E67F6" w:rsidRPr="00F846B4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>Aplikace</w:t>
      </w:r>
      <w:r>
        <w:t xml:space="preserve"> – zdrojové kódy</w:t>
      </w:r>
    </w:p>
    <w:sectPr w:rsidR="001E67F6" w:rsidRPr="00F846B4" w:rsidSect="00440DE5"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E602" w14:textId="77777777" w:rsidR="0026110A" w:rsidRDefault="0026110A" w:rsidP="00A758D8">
      <w:pPr>
        <w:spacing w:line="240" w:lineRule="auto"/>
      </w:pPr>
      <w:r>
        <w:separator/>
      </w:r>
    </w:p>
  </w:endnote>
  <w:endnote w:type="continuationSeparator" w:id="0">
    <w:p w14:paraId="1913F5BB" w14:textId="77777777" w:rsidR="0026110A" w:rsidRDefault="0026110A" w:rsidP="00A75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C9330E05-B778-4AA9-A604-746A128F6310}"/>
    <w:embedBold r:id="rId2" w:fontKey="{5B17167B-F9BC-4C91-8917-CB084B61D12D}"/>
    <w:embedItalic r:id="rId3" w:fontKey="{AF619725-EB74-4C32-B157-161C634E38C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D941E411-29A4-472B-87BF-F3FC76D9F3D0}"/>
    <w:embedItalic r:id="rId5" w:fontKey="{E194968D-532A-4016-852E-2CA06941F3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6" w:fontKey="{F2724637-9920-4569-9AF2-F10CD90869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1F21" w14:textId="77777777" w:rsidR="00566029" w:rsidRDefault="00566029">
    <w:pPr>
      <w:pStyle w:val="Zpat"/>
      <w:jc w:val="right"/>
    </w:pPr>
  </w:p>
  <w:p w14:paraId="06B4327F" w14:textId="77777777" w:rsidR="00566029" w:rsidRDefault="0056602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79A0" w14:textId="77777777" w:rsidR="00EA593D" w:rsidRDefault="00EA593D">
    <w:pPr>
      <w:pStyle w:val="Zpat"/>
      <w:jc w:val="right"/>
    </w:pPr>
  </w:p>
  <w:p w14:paraId="59CE9E1B" w14:textId="77777777" w:rsidR="00EA593D" w:rsidRDefault="00EA593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1859" w14:textId="77777777" w:rsidR="001D4A0E" w:rsidRDefault="001D4A0E">
    <w:pPr>
      <w:pStyle w:val="Zpat"/>
      <w:jc w:val="right"/>
    </w:pPr>
  </w:p>
  <w:p w14:paraId="7D49EC70" w14:textId="77777777" w:rsidR="001D4A0E" w:rsidRDefault="001D4A0E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5E743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10488"/>
      <w:docPartObj>
        <w:docPartGallery w:val="Page Numbers (Bottom of Page)"/>
        <w:docPartUnique/>
      </w:docPartObj>
    </w:sdtPr>
    <w:sdtContent>
      <w:p w14:paraId="49AAEC8B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D416B9C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57F48" w14:textId="77777777" w:rsidR="0026110A" w:rsidRDefault="0026110A" w:rsidP="00A758D8">
      <w:pPr>
        <w:spacing w:line="240" w:lineRule="auto"/>
      </w:pPr>
      <w:r>
        <w:separator/>
      </w:r>
    </w:p>
  </w:footnote>
  <w:footnote w:type="continuationSeparator" w:id="0">
    <w:p w14:paraId="2B3C8244" w14:textId="77777777" w:rsidR="0026110A" w:rsidRDefault="0026110A" w:rsidP="00A75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1492" w14:textId="77777777" w:rsidR="00473CE3" w:rsidRPr="007F2376" w:rsidRDefault="00473CE3" w:rsidP="007F2376">
    <w:pPr>
      <w:pStyle w:val="Zhlav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ázev"/>
      <w:tag w:val=""/>
      <w:id w:val="-322276524"/>
      <w:placeholder>
        <w:docPart w:val="30ADA2CC36AF43388137753CDE56FB2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7427927" w14:textId="397DF1CD" w:rsidR="00A758D8" w:rsidRPr="00A758D8" w:rsidRDefault="00435A41" w:rsidP="00A758D8">
        <w:pPr>
          <w:pStyle w:val="Zhlav"/>
        </w:pPr>
        <w:proofErr w:type="spellStart"/>
        <w:r>
          <w:t>Yumi</w:t>
        </w:r>
        <w:proofErr w:type="spellEnd"/>
        <w:r>
          <w:t xml:space="preserve"> – Multiplatformní aplikace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1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3" w15:restartNumberingAfterBreak="0">
    <w:nsid w:val="2E6B075E"/>
    <w:multiLevelType w:val="multilevel"/>
    <w:tmpl w:val="9AA2C062"/>
    <w:numStyleLink w:val="Seznamslovan"/>
  </w:abstractNum>
  <w:abstractNum w:abstractNumId="14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15" w15:restartNumberingAfterBreak="0">
    <w:nsid w:val="3022458A"/>
    <w:multiLevelType w:val="multilevel"/>
    <w:tmpl w:val="9AA2C062"/>
    <w:numStyleLink w:val="Seznamslovan"/>
  </w:abstractNum>
  <w:abstractNum w:abstractNumId="16" w15:restartNumberingAfterBreak="0">
    <w:nsid w:val="324B3632"/>
    <w:multiLevelType w:val="multilevel"/>
    <w:tmpl w:val="9AA2C062"/>
    <w:numStyleLink w:val="Seznamslovan"/>
  </w:abstractNum>
  <w:abstractNum w:abstractNumId="17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19" w15:restartNumberingAfterBreak="0">
    <w:nsid w:val="38276116"/>
    <w:multiLevelType w:val="multilevel"/>
    <w:tmpl w:val="3DE8382A"/>
    <w:numStyleLink w:val="Seznamodrkov"/>
  </w:abstractNum>
  <w:abstractNum w:abstractNumId="20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1" w15:restartNumberingAfterBreak="0">
    <w:nsid w:val="42520F69"/>
    <w:multiLevelType w:val="multilevel"/>
    <w:tmpl w:val="FB88413A"/>
    <w:numStyleLink w:val="slovnnadpis"/>
  </w:abstractNum>
  <w:abstractNum w:abstractNumId="22" w15:restartNumberingAfterBreak="0">
    <w:nsid w:val="51C83AE6"/>
    <w:multiLevelType w:val="multilevel"/>
    <w:tmpl w:val="3DE8382A"/>
    <w:numStyleLink w:val="Seznamodrkov"/>
  </w:abstractNum>
  <w:num w:numId="1" w16cid:durableId="125245523">
    <w:abstractNumId w:val="11"/>
  </w:num>
  <w:num w:numId="2" w16cid:durableId="401222200">
    <w:abstractNumId w:val="17"/>
  </w:num>
  <w:num w:numId="3" w16cid:durableId="15378183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5793777">
    <w:abstractNumId w:val="14"/>
  </w:num>
  <w:num w:numId="5" w16cid:durableId="1325204356">
    <w:abstractNumId w:val="9"/>
  </w:num>
  <w:num w:numId="6" w16cid:durableId="71053037">
    <w:abstractNumId w:val="7"/>
  </w:num>
  <w:num w:numId="7" w16cid:durableId="1293824745">
    <w:abstractNumId w:val="6"/>
  </w:num>
  <w:num w:numId="8" w16cid:durableId="1185242950">
    <w:abstractNumId w:val="5"/>
  </w:num>
  <w:num w:numId="9" w16cid:durableId="1606032260">
    <w:abstractNumId w:val="4"/>
  </w:num>
  <w:num w:numId="10" w16cid:durableId="303580500">
    <w:abstractNumId w:val="20"/>
  </w:num>
  <w:num w:numId="11" w16cid:durableId="2117407843">
    <w:abstractNumId w:val="22"/>
  </w:num>
  <w:num w:numId="12" w16cid:durableId="211313003">
    <w:abstractNumId w:val="13"/>
  </w:num>
  <w:num w:numId="13" w16cid:durableId="1847402926">
    <w:abstractNumId w:val="12"/>
  </w:num>
  <w:num w:numId="14" w16cid:durableId="1219853395">
    <w:abstractNumId w:val="10"/>
  </w:num>
  <w:num w:numId="15" w16cid:durableId="1597903488">
    <w:abstractNumId w:val="16"/>
  </w:num>
  <w:num w:numId="16" w16cid:durableId="196161307">
    <w:abstractNumId w:val="8"/>
  </w:num>
  <w:num w:numId="17" w16cid:durableId="1108887257">
    <w:abstractNumId w:val="3"/>
  </w:num>
  <w:num w:numId="18" w16cid:durableId="168757894">
    <w:abstractNumId w:val="2"/>
  </w:num>
  <w:num w:numId="19" w16cid:durableId="1675497150">
    <w:abstractNumId w:val="1"/>
  </w:num>
  <w:num w:numId="20" w16cid:durableId="2074350334">
    <w:abstractNumId w:val="0"/>
  </w:num>
  <w:num w:numId="21" w16cid:durableId="1971130226">
    <w:abstractNumId w:val="21"/>
  </w:num>
  <w:num w:numId="22" w16cid:durableId="931822061">
    <w:abstractNumId w:val="15"/>
  </w:num>
  <w:num w:numId="23" w16cid:durableId="940800493">
    <w:abstractNumId w:val="19"/>
  </w:num>
  <w:num w:numId="24" w16cid:durableId="166556846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41"/>
    <w:rsid w:val="000316FC"/>
    <w:rsid w:val="000C4596"/>
    <w:rsid w:val="000E3A34"/>
    <w:rsid w:val="000F34C4"/>
    <w:rsid w:val="0013391F"/>
    <w:rsid w:val="001401DF"/>
    <w:rsid w:val="00180E64"/>
    <w:rsid w:val="001860A3"/>
    <w:rsid w:val="00187626"/>
    <w:rsid w:val="001A0C0C"/>
    <w:rsid w:val="001D4A0E"/>
    <w:rsid w:val="001E67F6"/>
    <w:rsid w:val="0023432B"/>
    <w:rsid w:val="00236BCF"/>
    <w:rsid w:val="002570DC"/>
    <w:rsid w:val="0026110A"/>
    <w:rsid w:val="0027708D"/>
    <w:rsid w:val="00327C8F"/>
    <w:rsid w:val="003368F0"/>
    <w:rsid w:val="00341B93"/>
    <w:rsid w:val="0038706C"/>
    <w:rsid w:val="00387AE1"/>
    <w:rsid w:val="00394D8A"/>
    <w:rsid w:val="003C161E"/>
    <w:rsid w:val="003F6398"/>
    <w:rsid w:val="00435A41"/>
    <w:rsid w:val="00440DE5"/>
    <w:rsid w:val="00473CE3"/>
    <w:rsid w:val="004A017C"/>
    <w:rsid w:val="004C7F1E"/>
    <w:rsid w:val="00510C29"/>
    <w:rsid w:val="005415E3"/>
    <w:rsid w:val="00557DCD"/>
    <w:rsid w:val="00566029"/>
    <w:rsid w:val="00584945"/>
    <w:rsid w:val="005A07ED"/>
    <w:rsid w:val="005B54DB"/>
    <w:rsid w:val="005E5D6E"/>
    <w:rsid w:val="0060183B"/>
    <w:rsid w:val="00607832"/>
    <w:rsid w:val="00626A22"/>
    <w:rsid w:val="0063099A"/>
    <w:rsid w:val="0063608F"/>
    <w:rsid w:val="00643815"/>
    <w:rsid w:val="00656E83"/>
    <w:rsid w:val="0066478A"/>
    <w:rsid w:val="0066661D"/>
    <w:rsid w:val="006803EF"/>
    <w:rsid w:val="0068064C"/>
    <w:rsid w:val="006F3E2A"/>
    <w:rsid w:val="006F508F"/>
    <w:rsid w:val="0070282E"/>
    <w:rsid w:val="00772BC5"/>
    <w:rsid w:val="007751A2"/>
    <w:rsid w:val="007C28DB"/>
    <w:rsid w:val="007F2376"/>
    <w:rsid w:val="007F4DD7"/>
    <w:rsid w:val="008157A9"/>
    <w:rsid w:val="0082261A"/>
    <w:rsid w:val="00860B28"/>
    <w:rsid w:val="00882BB5"/>
    <w:rsid w:val="008948C8"/>
    <w:rsid w:val="008A4B35"/>
    <w:rsid w:val="008B142A"/>
    <w:rsid w:val="0096726D"/>
    <w:rsid w:val="009F144A"/>
    <w:rsid w:val="00A0287D"/>
    <w:rsid w:val="00A12AE8"/>
    <w:rsid w:val="00A56E9C"/>
    <w:rsid w:val="00A651FD"/>
    <w:rsid w:val="00A70B3D"/>
    <w:rsid w:val="00A758D8"/>
    <w:rsid w:val="00A80B15"/>
    <w:rsid w:val="00A83AD4"/>
    <w:rsid w:val="00B06BFF"/>
    <w:rsid w:val="00B1330D"/>
    <w:rsid w:val="00B4604C"/>
    <w:rsid w:val="00BA365E"/>
    <w:rsid w:val="00BB7626"/>
    <w:rsid w:val="00C710A3"/>
    <w:rsid w:val="00C72271"/>
    <w:rsid w:val="00C81B13"/>
    <w:rsid w:val="00CA4034"/>
    <w:rsid w:val="00CA404C"/>
    <w:rsid w:val="00CC5042"/>
    <w:rsid w:val="00D06100"/>
    <w:rsid w:val="00D30F23"/>
    <w:rsid w:val="00D42BD8"/>
    <w:rsid w:val="00D4315D"/>
    <w:rsid w:val="00D75D8C"/>
    <w:rsid w:val="00DB46EE"/>
    <w:rsid w:val="00DB5D73"/>
    <w:rsid w:val="00DB614E"/>
    <w:rsid w:val="00DD4B6F"/>
    <w:rsid w:val="00EA3E25"/>
    <w:rsid w:val="00EA593D"/>
    <w:rsid w:val="00ED2B8E"/>
    <w:rsid w:val="00F11CD7"/>
    <w:rsid w:val="00F17E61"/>
    <w:rsid w:val="00F64EB4"/>
    <w:rsid w:val="00F8211B"/>
    <w:rsid w:val="00F846B4"/>
    <w:rsid w:val="00F966FC"/>
    <w:rsid w:val="00F9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F17F05"/>
  <w15:chartTrackingRefBased/>
  <w15:docId w15:val="{61A0B6DE-9210-4A71-898B-F4390792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C7F1E"/>
    <w:pPr>
      <w:spacing w:after="0" w:line="300" w:lineRule="auto"/>
      <w:ind w:firstLine="567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4C7F1E"/>
    <w:pPr>
      <w:keepNext/>
      <w:keepLines/>
      <w:pageBreakBefore/>
      <w:numPr>
        <w:numId w:val="21"/>
      </w:numPr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C7F1E"/>
    <w:pPr>
      <w:keepNext/>
      <w:keepLines/>
      <w:numPr>
        <w:ilvl w:val="1"/>
        <w:numId w:val="21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21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21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21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21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4C7F1E"/>
    <w:pPr>
      <w:pageBreakBefore w:val="0"/>
      <w:numPr>
        <w:numId w:val="0"/>
      </w:numPr>
      <w:spacing w:after="0"/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4C7F1E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4C7F1E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Bob\Downloads\RP2025-26_Cermak-Yum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A714B3E0CC43C3AAF9C1750FDA836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CF4B901-9462-4DDF-BB98-701AD481C3D4}"/>
      </w:docPartPr>
      <w:docPartBody>
        <w:p w:rsidR="00B2623B" w:rsidRDefault="00000000">
          <w:pPr>
            <w:pStyle w:val="D5A714B3E0CC43C3AAF9C1750FDA8364"/>
          </w:pPr>
          <w:r w:rsidRPr="00DC335D">
            <w:rPr>
              <w:rStyle w:val="Zstupntext"/>
            </w:rPr>
            <w:t>[Autor]</w:t>
          </w:r>
        </w:p>
      </w:docPartBody>
    </w:docPart>
    <w:docPart>
      <w:docPartPr>
        <w:name w:val="30ADA2CC36AF43388137753CDE56FB2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BF441E7-F306-4D6E-BD8E-39E723A5D98B}"/>
      </w:docPartPr>
      <w:docPartBody>
        <w:p w:rsidR="00B2623B" w:rsidRDefault="00000000">
          <w:pPr>
            <w:pStyle w:val="30ADA2CC36AF43388137753CDE56FB2F"/>
          </w:pPr>
          <w:r w:rsidRPr="002052AC">
            <w:rPr>
              <w:rStyle w:val="Zstupntext"/>
            </w:rPr>
            <w:t>[Název]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F4"/>
    <w:rsid w:val="001401DF"/>
    <w:rsid w:val="004064D7"/>
    <w:rsid w:val="00557DCD"/>
    <w:rsid w:val="0063099A"/>
    <w:rsid w:val="007D04CB"/>
    <w:rsid w:val="00947743"/>
    <w:rsid w:val="009F144A"/>
    <w:rsid w:val="00B1330D"/>
    <w:rsid w:val="00B2623B"/>
    <w:rsid w:val="00E40391"/>
    <w:rsid w:val="00FD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D5A714B3E0CC43C3AAF9C1750FDA8364">
    <w:name w:val="D5A714B3E0CC43C3AAF9C1750FDA8364"/>
  </w:style>
  <w:style w:type="paragraph" w:customStyle="1" w:styleId="30ADA2CC36AF43388137753CDE56FB2F">
    <w:name w:val="30ADA2CC36AF43388137753CDE56F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Bož21</b:Tag>
    <b:SourceType>Book</b:SourceType>
    <b:Guid>{8F0DEEDB-A5B2-435C-A2F8-8CA9FB872B04}</b:Guid>
    <b:Title>Babička</b:Title>
    <b:Year>2021</b:Year>
    <b:StandardNumber>ISBN 978-80-207-2063-4</b:StandardNumber>
    <b:Author>
      <b:Author>
        <b:NameList>
          <b:Person>
            <b:Last>Němcová</b:Last>
            <b:First>Božena</b:First>
          </b:Person>
        </b:NameList>
      </b:Author>
    </b:Author>
    <b:City>Praha</b:City>
    <b:Publisher>Odeon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DDB03EA7DE6349844895BDEF05A5D1" ma:contentTypeVersion="4" ma:contentTypeDescription="Vytvoří nový dokument" ma:contentTypeScope="" ma:versionID="f2ef28e6c953be89ed3f16f53b1c75d4">
  <xsd:schema xmlns:xsd="http://www.w3.org/2001/XMLSchema" xmlns:xs="http://www.w3.org/2001/XMLSchema" xmlns:p="http://schemas.microsoft.com/office/2006/metadata/properties" xmlns:ns2="9d29502b-8fa1-48d8-bb50-03029f03262b" targetNamespace="http://schemas.microsoft.com/office/2006/metadata/properties" ma:root="true" ma:fieldsID="3f724f48b271de94cb363947ff0b9b24" ns2:_="">
    <xsd:import namespace="9d29502b-8fa1-48d8-bb50-03029f0326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502b-8fa1-48d8-bb50-03029f0326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6C18D1-0A80-4878-A01B-3E5502B352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6F6347-06B4-4162-AB9D-214E0F87B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9502b-8fa1-48d8-bb50-03029f0326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58EC4D-0AB2-489F-A128-84B16D8898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C24273-1D45-40DF-87D6-FA62E2E479B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RP2025-26_Cermak-Yumi.dotx</Template>
  <TotalTime>210</TotalTime>
  <Pages>1</Pages>
  <Words>1558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Yumi – Multiplatformní aplikace</vt:lpstr>
    </vt:vector>
  </TitlesOfParts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Yumi – Multiplatformní aplikace</dc:title>
  <dc:subject/>
  <dc:creator>Bohuslav Čermák</dc:creator>
  <cp:keywords/>
  <dc:description/>
  <cp:lastModifiedBy>Čermák Bohuslav (2023)</cp:lastModifiedBy>
  <cp:revision>7</cp:revision>
  <dcterms:created xsi:type="dcterms:W3CDTF">2026-04-19T15:58:00Z</dcterms:created>
  <dcterms:modified xsi:type="dcterms:W3CDTF">2026-04-21T13:45:00Z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0x01010012DDB03EA7DE6349844895BDEF05A5D1</vt:lpwstr>
  </property>
</Properties>
</file>